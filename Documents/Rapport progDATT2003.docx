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93"/>
        <w:gridCol w:w="1559"/>
        <w:gridCol w:w="4599"/>
        <w:gridCol w:w="1921"/>
      </w:tblGrid>
      <w:tr w:rsidR="00E0610E" w14:paraId="2D0ED851" w14:textId="77777777" w:rsidTr="00660189">
        <w:trPr>
          <w:trHeight w:val="320"/>
          <w:tblHeader/>
        </w:trPr>
        <w:tc>
          <w:tcPr>
            <w:tcW w:w="9072" w:type="dxa"/>
            <w:gridSpan w:val="4"/>
            <w:tcBorders>
              <w:bottom w:val="nil"/>
            </w:tcBorders>
          </w:tcPr>
          <w:p w14:paraId="687A0B42" w14:textId="77777777" w:rsidR="00E0610E" w:rsidRDefault="00E0610E">
            <w:pPr>
              <w:pStyle w:val="Tabellovsk"/>
            </w:pPr>
            <w:r>
              <w:t>Kandidatnummer(e)</w:t>
            </w:r>
            <w:r w:rsidR="00703F69">
              <w:t>/Navn</w:t>
            </w:r>
            <w:r>
              <w:t>:</w:t>
            </w:r>
          </w:p>
        </w:tc>
      </w:tr>
      <w:tr w:rsidR="00E0610E" w14:paraId="23ADE7D9" w14:textId="77777777" w:rsidTr="00660189">
        <w:trPr>
          <w:trHeight w:val="900"/>
          <w:tblHeader/>
        </w:trPr>
        <w:tc>
          <w:tcPr>
            <w:tcW w:w="9072" w:type="dxa"/>
            <w:gridSpan w:val="4"/>
            <w:tcBorders>
              <w:top w:val="nil"/>
              <w:bottom w:val="single" w:sz="6" w:space="0" w:color="auto"/>
            </w:tcBorders>
          </w:tcPr>
          <w:p w14:paraId="2D8D6023" w14:textId="77777777" w:rsidR="00E0610E" w:rsidRDefault="00E0610E">
            <w:bookmarkStart w:id="0" w:name="Forfatter2"/>
            <w:bookmarkEnd w:id="0"/>
          </w:p>
        </w:tc>
      </w:tr>
      <w:tr w:rsidR="00660189" w14:paraId="1565F034" w14:textId="77777777" w:rsidTr="00660189">
        <w:trPr>
          <w:trHeight w:val="320"/>
        </w:trPr>
        <w:tc>
          <w:tcPr>
            <w:tcW w:w="993" w:type="dxa"/>
          </w:tcPr>
          <w:p w14:paraId="61A42E19" w14:textId="77777777" w:rsidR="00660189" w:rsidRDefault="00660189">
            <w:pPr>
              <w:pStyle w:val="Tabellovsk"/>
            </w:pPr>
            <w:bookmarkStart w:id="1" w:name="Veileder"/>
            <w:bookmarkEnd w:id="1"/>
            <w:r>
              <w:t>Dato:</w:t>
            </w:r>
          </w:p>
        </w:tc>
        <w:tc>
          <w:tcPr>
            <w:tcW w:w="1559" w:type="dxa"/>
          </w:tcPr>
          <w:p w14:paraId="72894CBF" w14:textId="77777777" w:rsidR="00660189" w:rsidRDefault="00660189">
            <w:pPr>
              <w:pStyle w:val="Tabellovsk"/>
            </w:pPr>
            <w:r>
              <w:t>Fagkode:</w:t>
            </w:r>
          </w:p>
        </w:tc>
        <w:tc>
          <w:tcPr>
            <w:tcW w:w="4599" w:type="dxa"/>
          </w:tcPr>
          <w:p w14:paraId="18522929" w14:textId="77777777" w:rsidR="00660189" w:rsidRDefault="00660189">
            <w:pPr>
              <w:pStyle w:val="Tabellovsk"/>
            </w:pPr>
            <w:r>
              <w:t>Studium:</w:t>
            </w:r>
          </w:p>
        </w:tc>
        <w:tc>
          <w:tcPr>
            <w:tcW w:w="1921" w:type="dxa"/>
          </w:tcPr>
          <w:p w14:paraId="2301C16B" w14:textId="77777777" w:rsidR="00660189" w:rsidRDefault="00660189">
            <w:pPr>
              <w:pStyle w:val="Tabellovsk"/>
            </w:pPr>
            <w:r>
              <w:t>Ant sider/bilag:</w:t>
            </w:r>
          </w:p>
        </w:tc>
      </w:tr>
      <w:tr w:rsidR="00660189" w14:paraId="1109B72A" w14:textId="77777777" w:rsidTr="00660189">
        <w:trPr>
          <w:trHeight w:val="320"/>
        </w:trPr>
        <w:tc>
          <w:tcPr>
            <w:tcW w:w="993" w:type="dxa"/>
          </w:tcPr>
          <w:p w14:paraId="02BCB590" w14:textId="77777777" w:rsidR="00660189" w:rsidRDefault="00660189">
            <w:bookmarkStart w:id="2" w:name="Oppgavenr2"/>
            <w:bookmarkEnd w:id="2"/>
          </w:p>
        </w:tc>
        <w:tc>
          <w:tcPr>
            <w:tcW w:w="1559" w:type="dxa"/>
          </w:tcPr>
          <w:p w14:paraId="1C8E1168" w14:textId="77777777" w:rsidR="00660189" w:rsidRDefault="00660189"/>
        </w:tc>
        <w:tc>
          <w:tcPr>
            <w:tcW w:w="4599" w:type="dxa"/>
          </w:tcPr>
          <w:p w14:paraId="113E9030" w14:textId="77777777" w:rsidR="00660189" w:rsidRDefault="00660189">
            <w:pPr>
              <w:jc w:val="center"/>
            </w:pPr>
            <w:bookmarkStart w:id="3" w:name="Versjonsnr"/>
            <w:bookmarkStart w:id="4" w:name="Studie"/>
            <w:bookmarkEnd w:id="3"/>
            <w:bookmarkEnd w:id="4"/>
          </w:p>
        </w:tc>
        <w:bookmarkStart w:id="5" w:name="Sider"/>
        <w:bookmarkEnd w:id="5"/>
        <w:tc>
          <w:tcPr>
            <w:tcW w:w="1921" w:type="dxa"/>
          </w:tcPr>
          <w:p w14:paraId="282E3DE8" w14:textId="77777777" w:rsidR="00660189" w:rsidRDefault="00703F69">
            <w:pPr>
              <w:jc w:val="center"/>
            </w:pPr>
            <w:r>
              <w:fldChar w:fldCharType="begin"/>
            </w:r>
            <w:r>
              <w:instrText xml:space="preserve"> NUMPAGES  \* MERGEFORMAT </w:instrText>
            </w:r>
            <w:r>
              <w:fldChar w:fldCharType="separate"/>
            </w:r>
            <w:r w:rsidR="00F069D3">
              <w:rPr>
                <w:noProof/>
              </w:rPr>
              <w:t>3</w:t>
            </w:r>
            <w:r>
              <w:fldChar w:fldCharType="end"/>
            </w:r>
            <w:r w:rsidR="00660189">
              <w:t xml:space="preserve"> / </w:t>
            </w:r>
            <w:bookmarkStart w:id="6" w:name="Bilag"/>
            <w:bookmarkStart w:id="7" w:name="Bibiloteknr"/>
            <w:bookmarkEnd w:id="6"/>
            <w:bookmarkEnd w:id="7"/>
          </w:p>
        </w:tc>
      </w:tr>
    </w:tbl>
    <w:p w14:paraId="3CC47D7B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2FC9C05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90EAC80" w14:textId="77777777" w:rsidR="00E0610E" w:rsidRDefault="00660189">
            <w:pPr>
              <w:pStyle w:val="Tabellovsk"/>
            </w:pPr>
            <w:r>
              <w:t>Faglærer</w:t>
            </w:r>
            <w:r w:rsidR="00E0610E">
              <w:t>(e</w:t>
            </w:r>
            <w:proofErr w:type="gramStart"/>
            <w:r w:rsidR="00E0610E">
              <w:t>) :</w:t>
            </w:r>
            <w:proofErr w:type="gramEnd"/>
          </w:p>
        </w:tc>
      </w:tr>
      <w:tr w:rsidR="00E0610E" w14:paraId="0667C961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A2669" w14:textId="77777777" w:rsidR="00E0610E" w:rsidRDefault="00E0610E"/>
          <w:p w14:paraId="4AA065A2" w14:textId="77777777" w:rsidR="00453BD5" w:rsidRDefault="00453BD5"/>
        </w:tc>
      </w:tr>
    </w:tbl>
    <w:p w14:paraId="56A53354" w14:textId="77777777" w:rsidR="00E0610E" w:rsidRDefault="00E0610E"/>
    <w:p w14:paraId="1AAEF3FC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6757553E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D2D58D" w14:textId="77777777" w:rsidR="00E0610E" w:rsidRDefault="00E0610E">
            <w:pPr>
              <w:pStyle w:val="Tabellovsk"/>
            </w:pPr>
            <w:proofErr w:type="gramStart"/>
            <w:r>
              <w:t>Tittel :</w:t>
            </w:r>
            <w:proofErr w:type="gramEnd"/>
          </w:p>
        </w:tc>
      </w:tr>
      <w:tr w:rsidR="00E0610E" w14:paraId="0FDE0577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E0F41" w14:textId="77777777" w:rsidR="00E0610E" w:rsidRDefault="00E0610E">
            <w:bookmarkStart w:id="8" w:name="Tittel2"/>
            <w:bookmarkEnd w:id="8"/>
          </w:p>
          <w:p w14:paraId="454C0163" w14:textId="77777777" w:rsidR="00453BD5" w:rsidRDefault="00453BD5"/>
        </w:tc>
      </w:tr>
    </w:tbl>
    <w:p w14:paraId="5384592E" w14:textId="77777777" w:rsidR="00E0610E" w:rsidRDefault="00E0610E"/>
    <w:p w14:paraId="175E2755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32F132B8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17B7C1" w14:textId="77777777" w:rsidR="00E0610E" w:rsidRDefault="00E0610E">
            <w:pPr>
              <w:pStyle w:val="Tabellovsk"/>
            </w:pPr>
            <w:r>
              <w:t>Sammendrag:</w:t>
            </w:r>
          </w:p>
        </w:tc>
      </w:tr>
      <w:tr w:rsidR="00E0610E" w:rsidRPr="00703F69" w14:paraId="105A9EAD" w14:textId="77777777">
        <w:trPr>
          <w:trHeight w:val="5275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37AE2" w14:textId="77777777" w:rsidR="00E0610E" w:rsidRPr="00703F69" w:rsidRDefault="00E0610E">
            <w:bookmarkStart w:id="9" w:name="Sammendrag"/>
            <w:bookmarkEnd w:id="9"/>
          </w:p>
          <w:p w14:paraId="53FE193A" w14:textId="77777777" w:rsidR="00F60D13" w:rsidRDefault="00F60D13" w:rsidP="009649C5">
            <w:pPr>
              <w:pStyle w:val="Comment"/>
            </w:pPr>
            <w:r>
              <w:t xml:space="preserve">En kort </w:t>
            </w:r>
            <w:r w:rsidR="00365B8B">
              <w:t>oppsummering</w:t>
            </w:r>
            <w:r>
              <w:t xml:space="preserve"> over hva denne rapporten handler om, de viktigste resultatene og konklusjonene.</w:t>
            </w:r>
          </w:p>
          <w:p w14:paraId="561A99D7" w14:textId="77777777" w:rsidR="00E0610E" w:rsidRDefault="00F60D13" w:rsidP="009649C5">
            <w:pPr>
              <w:pStyle w:val="Comment"/>
            </w:pPr>
            <w:r>
              <w:t>De fleste vil lese dette sammendraget for å vurdere om det er interessant nok til å sette seg ned og lese hele rapporten. Bruk derfor god tid på å formulere sammendraget på en slik måte at du trigger leseren sin interesse til å lese hele rapporten.</w:t>
            </w:r>
          </w:p>
          <w:p w14:paraId="558CA9CA" w14:textId="77777777" w:rsidR="00F60D13" w:rsidRPr="00703F69" w:rsidRDefault="00F60D13" w:rsidP="009649C5">
            <w:pPr>
              <w:pStyle w:val="Comment"/>
            </w:pPr>
            <w:r>
              <w:t xml:space="preserve">Sammendraget skal kunne leses isolert, uten at man behøver å ha kjennskap til rapporten </w:t>
            </w:r>
            <w:proofErr w:type="gramStart"/>
            <w:r>
              <w:t>forøvrig</w:t>
            </w:r>
            <w:proofErr w:type="gramEnd"/>
            <w:r>
              <w:t>.</w:t>
            </w:r>
          </w:p>
        </w:tc>
      </w:tr>
    </w:tbl>
    <w:p w14:paraId="7F8602B9" w14:textId="77777777" w:rsidR="00E0610E" w:rsidRPr="00703F69" w:rsidRDefault="00E0610E"/>
    <w:p w14:paraId="53237608" w14:textId="77777777" w:rsidR="00E0610E" w:rsidRDefault="00E0610E">
      <w:pPr>
        <w:rPr>
          <w:lang w:val="de-DE"/>
        </w:rPr>
      </w:pPr>
    </w:p>
    <w:p w14:paraId="1273F04B" w14:textId="77777777" w:rsidR="00E0610E" w:rsidRDefault="00E0610E">
      <w:pPr>
        <w:rPr>
          <w:lang w:val="de-DE"/>
        </w:rPr>
      </w:pPr>
    </w:p>
    <w:p w14:paraId="04D6297E" w14:textId="77777777" w:rsidR="001D6F9B" w:rsidRDefault="00E0610E">
      <w:pPr>
        <w:jc w:val="center"/>
        <w:rPr>
          <w:i/>
        </w:rPr>
      </w:pPr>
      <w:r>
        <w:rPr>
          <w:i/>
        </w:rPr>
        <w:t>Denne oppgaven er en besvarelse utført av student</w:t>
      </w:r>
      <w:r w:rsidR="00703F69">
        <w:rPr>
          <w:i/>
        </w:rPr>
        <w:t>(</w:t>
      </w:r>
      <w:r>
        <w:rPr>
          <w:i/>
        </w:rPr>
        <w:t>er</w:t>
      </w:r>
      <w:r w:rsidR="00703F69">
        <w:rPr>
          <w:i/>
        </w:rPr>
        <w:t>)</w:t>
      </w:r>
      <w:r>
        <w:rPr>
          <w:i/>
        </w:rPr>
        <w:t xml:space="preserve"> ved </w:t>
      </w:r>
      <w:r w:rsidR="009649C5">
        <w:rPr>
          <w:i/>
        </w:rPr>
        <w:t>NTNU</w:t>
      </w:r>
      <w:r>
        <w:rPr>
          <w:i/>
        </w:rPr>
        <w:t>.</w:t>
      </w:r>
    </w:p>
    <w:p w14:paraId="27027BC0" w14:textId="77777777" w:rsidR="00650D1B" w:rsidRDefault="001D6F9B" w:rsidP="00D00E7B">
      <w:pPr>
        <w:pStyle w:val="Tittel"/>
      </w:pPr>
      <w:r>
        <w:br w:type="page"/>
      </w:r>
    </w:p>
    <w:p w14:paraId="25523856" w14:textId="77777777" w:rsidR="00650D1B" w:rsidRDefault="00650D1B" w:rsidP="00650D1B">
      <w:pPr>
        <w:pStyle w:val="KI-Overskrift1"/>
      </w:pPr>
      <w:r>
        <w:lastRenderedPageBreak/>
        <w:t>Deklarasjon om KI-hjelpemidler</w:t>
      </w:r>
    </w:p>
    <w:p w14:paraId="5E480EF0" w14:textId="77777777" w:rsidR="00650D1B" w:rsidRDefault="00650D1B" w:rsidP="00650D1B">
      <w:pPr>
        <w:pStyle w:val="KI-Brdtekst"/>
      </w:pPr>
      <w:r w:rsidRPr="00310A54">
        <w:t>Har det i utarbeidingen av denne rapporten blitt anvendt KI-baserte hjelpemidler?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650D1B" w:rsidRPr="00310A54" w14:paraId="4BEB5C62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E2E9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51AB053" w14:textId="77777777" w:rsidR="00650D1B" w:rsidRPr="00310A54" w:rsidRDefault="00650D1B" w:rsidP="008E7AE4">
            <w:pPr>
              <w:pStyle w:val="KI-Brdtekst"/>
            </w:pPr>
            <w:r w:rsidRPr="00310A54">
              <w:t>Nei</w:t>
            </w:r>
          </w:p>
        </w:tc>
      </w:tr>
      <w:tr w:rsidR="00650D1B" w:rsidRPr="00310A54" w14:paraId="35419AA2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1F43FB96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</w:tcPr>
          <w:p w14:paraId="0E17771F" w14:textId="77777777" w:rsidR="00650D1B" w:rsidRPr="00310A54" w:rsidRDefault="00650D1B" w:rsidP="008E7AE4">
            <w:pPr>
              <w:pStyle w:val="Brdtekst"/>
            </w:pPr>
          </w:p>
        </w:tc>
      </w:tr>
      <w:tr w:rsidR="00650D1B" w:rsidRPr="00310A54" w14:paraId="6C1498F2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FF6F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CB52336" w14:textId="77777777" w:rsidR="00650D1B" w:rsidRPr="00310A54" w:rsidRDefault="00650D1B" w:rsidP="008E7AE4">
            <w:pPr>
              <w:pStyle w:val="KI-Brdtekst"/>
            </w:pPr>
            <w:r w:rsidRPr="00310A54">
              <w:t>Ja</w:t>
            </w:r>
          </w:p>
        </w:tc>
      </w:tr>
    </w:tbl>
    <w:p w14:paraId="6D3C5CF2" w14:textId="77777777" w:rsidR="00650D1B" w:rsidRDefault="00650D1B" w:rsidP="00650D1B">
      <w:pPr>
        <w:pStyle w:val="KI-Brdtekst"/>
      </w:pPr>
      <w:r>
        <w:t>Hvis</w:t>
      </w:r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3FC69272" w14:textId="77777777" w:rsidR="00650D1B" w:rsidRPr="00310A54" w:rsidRDefault="00650D1B" w:rsidP="00650D1B">
      <w:pPr>
        <w:pStyle w:val="KI-Overskrift2"/>
      </w:pPr>
      <w:r w:rsidRPr="00310A54">
        <w:t>Tekst</w:t>
      </w:r>
    </w:p>
    <w:tbl>
      <w:tblPr>
        <w:tblStyle w:val="Tabellrutenett"/>
        <w:tblpPr w:leftFromText="142" w:rightFromText="142" w:vertAnchor="text" w:tblpX="1" w:tblpY="1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8668"/>
      </w:tblGrid>
      <w:tr w:rsidR="00650D1B" w14:paraId="339A75C8" w14:textId="77777777" w:rsidTr="008E7AE4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F3DC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00540D9A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Stavekontroll</w:t>
            </w:r>
            <w:r w:rsidRPr="00310A54">
              <w:t>. Er deler av teksten kontrollert av:</w:t>
            </w:r>
            <w:r>
              <w:br/>
            </w:r>
            <w:r w:rsidRPr="00310A54">
              <w:rPr>
                <w:i/>
                <w:iCs/>
              </w:rPr>
              <w:t xml:space="preserve">Grammarly, Ginger, </w:t>
            </w:r>
            <w:proofErr w:type="spellStart"/>
            <w:r w:rsidRPr="00310A54">
              <w:rPr>
                <w:i/>
                <w:iCs/>
              </w:rPr>
              <w:t>Grammarbot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LanguageTool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ProWritingAid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Sapling</w:t>
            </w:r>
            <w:proofErr w:type="spellEnd"/>
            <w:r w:rsidRPr="00310A54">
              <w:rPr>
                <w:i/>
                <w:iCs/>
              </w:rPr>
              <w:t>, Trinka.ai</w:t>
            </w:r>
            <w:r w:rsidRPr="00310A54">
              <w:t xml:space="preserve"> eller lignende verktøy?</w:t>
            </w:r>
          </w:p>
        </w:tc>
      </w:tr>
      <w:tr w:rsidR="00650D1B" w14:paraId="235D8817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47A55346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</w:tcPr>
          <w:p w14:paraId="2C786F96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397C43B5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8F7B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1F9F3335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Tekstgenerering</w:t>
            </w:r>
            <w:r w:rsidRPr="00310A54">
              <w:t xml:space="preserve">.  Er deler av teksten </w:t>
            </w:r>
            <w:proofErr w:type="gramStart"/>
            <w:r w:rsidRPr="00310A54">
              <w:t>generert</w:t>
            </w:r>
            <w:proofErr w:type="gramEnd"/>
            <w:r w:rsidRPr="00310A54">
              <w:t xml:space="preserve">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GrammarlyGO</w:t>
            </w:r>
            <w:proofErr w:type="spellEnd"/>
            <w:r w:rsidRPr="00310A54">
              <w:rPr>
                <w:i/>
                <w:iCs/>
              </w:rPr>
              <w:t xml:space="preserve">, Copy.AI, </w:t>
            </w:r>
            <w:proofErr w:type="spellStart"/>
            <w:r w:rsidRPr="00310A54">
              <w:rPr>
                <w:i/>
                <w:iCs/>
              </w:rPr>
              <w:t>WordAi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WriteSonic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Jasper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Simplified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Rytr</w:t>
            </w:r>
            <w:proofErr w:type="spellEnd"/>
            <w:r w:rsidRPr="00310A54">
              <w:t xml:space="preserve"> eller lignende verktøy?</w:t>
            </w:r>
          </w:p>
        </w:tc>
      </w:tr>
      <w:tr w:rsidR="00650D1B" w14:paraId="66496F36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6F3E4D38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</w:tcPr>
          <w:p w14:paraId="44254EB6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45DEBF23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5551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67A1D113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Skriveassistanse</w:t>
            </w:r>
            <w:r w:rsidRPr="00310A54">
              <w:t>. Er en eller flere av ideene eller fremgangsmåtene i oppgaven foreslått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Google Bard, Bing </w:t>
            </w:r>
            <w:proofErr w:type="gramStart"/>
            <w:r w:rsidRPr="00310A54">
              <w:rPr>
                <w:i/>
                <w:iCs/>
              </w:rPr>
              <w:t>chat</w:t>
            </w:r>
            <w:proofErr w:type="gram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YouChat</w:t>
            </w:r>
            <w:proofErr w:type="spellEnd"/>
            <w:r w:rsidRPr="00310A54">
              <w:t xml:space="preserve"> eller lignende verktøy?</w:t>
            </w:r>
          </w:p>
        </w:tc>
      </w:tr>
    </w:tbl>
    <w:p w14:paraId="0D577783" w14:textId="77777777" w:rsidR="00650D1B" w:rsidRDefault="00650D1B" w:rsidP="00650D1B">
      <w:pPr>
        <w:pStyle w:val="KI-Brdtekst"/>
      </w:pPr>
      <w:r w:rsidRPr="00310A54">
        <w:t xml:space="preserve">Hvis ja til </w:t>
      </w:r>
      <w:proofErr w:type="gramStart"/>
      <w:r w:rsidRPr="00310A54">
        <w:t>anvendelse</w:t>
      </w:r>
      <w:proofErr w:type="gramEnd"/>
      <w:r w:rsidRPr="00310A54">
        <w:t xml:space="preserve"> av et tekstverktøy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17D40F46" w14:textId="77777777" w:rsidTr="008E7AE4">
        <w:tc>
          <w:tcPr>
            <w:tcW w:w="9060" w:type="dxa"/>
          </w:tcPr>
          <w:p w14:paraId="6F908F3D" w14:textId="77777777" w:rsidR="00650D1B" w:rsidRDefault="00650D1B" w:rsidP="008E7AE4">
            <w:pPr>
              <w:pStyle w:val="Brdtekst"/>
            </w:pPr>
          </w:p>
        </w:tc>
      </w:tr>
    </w:tbl>
    <w:p w14:paraId="3D5AAA80" w14:textId="77777777" w:rsidR="00650D1B" w:rsidRDefault="00650D1B" w:rsidP="00650D1B">
      <w:pPr>
        <w:pStyle w:val="KI-Overskrift2"/>
      </w:pPr>
      <w:r>
        <w:t>Kode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algoritmer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737340F9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C192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0" w:name="OLE_LINK7"/>
            <w:bookmarkStart w:id="11" w:name="OLE_LINK8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274DEC69" w14:textId="77777777" w:rsidR="00650D1B" w:rsidRDefault="00650D1B" w:rsidP="008E7AE4">
            <w:pPr>
              <w:pStyle w:val="KI-Brdtekst"/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r>
              <w:t xml:space="preserve">algoritmene som i) fremtrer direkte i rapporten eller ii) har blitt anvendt for produksjon av resultater slik som figurer, tabeller eller tallverdier blitt </w:t>
            </w:r>
            <w:proofErr w:type="gramStart"/>
            <w:r>
              <w:t>generert</w:t>
            </w:r>
            <w:proofErr w:type="gramEnd"/>
            <w:r>
              <w:t xml:space="preserve"> av: </w:t>
            </w:r>
            <w:r>
              <w:rPr>
                <w:i/>
              </w:rPr>
              <w:t xml:space="preserve">GitHub </w:t>
            </w:r>
            <w:proofErr w:type="spellStart"/>
            <w:r>
              <w:rPr>
                <w:i/>
              </w:rPr>
              <w:t>Copilot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CodeGPT</w:t>
            </w:r>
            <w:proofErr w:type="spellEnd"/>
            <w:r>
              <w:rPr>
                <w:i/>
              </w:rPr>
              <w:t xml:space="preserve">, Google </w:t>
            </w:r>
            <w:proofErr w:type="spellStart"/>
            <w:r>
              <w:rPr>
                <w:i/>
              </w:rPr>
              <w:t>Codey</w:t>
            </w:r>
            <w:proofErr w:type="spellEnd"/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</w:t>
            </w:r>
            <w:proofErr w:type="spellStart"/>
            <w:r>
              <w:rPr>
                <w:i/>
              </w:rPr>
              <w:t>Replit</w:t>
            </w:r>
            <w:proofErr w:type="spellEnd"/>
            <w:r>
              <w:rPr>
                <w:i/>
              </w:rPr>
              <w:t xml:space="preserve"> Ghostwriter, Amazon </w:t>
            </w:r>
            <w:proofErr w:type="spellStart"/>
            <w:r>
              <w:rPr>
                <w:i/>
              </w:rPr>
              <w:t>CodeWhisperer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GPT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ChatGPT</w:t>
            </w:r>
            <w:proofErr w:type="spellEnd"/>
            <w:r>
              <w:rPr>
                <w:i/>
              </w:rPr>
              <w:t xml:space="preserve">, Google Bard </w:t>
            </w:r>
            <w:r>
              <w:t>eller lignende verktøy?</w:t>
            </w:r>
          </w:p>
        </w:tc>
      </w:tr>
    </w:tbl>
    <w:bookmarkEnd w:id="10"/>
    <w:bookmarkEnd w:id="11"/>
    <w:p w14:paraId="27907F94" w14:textId="77777777" w:rsidR="00650D1B" w:rsidRDefault="00650D1B" w:rsidP="00650D1B">
      <w:pPr>
        <w:pStyle w:val="KI-Brdtekst"/>
        <w:rPr>
          <w:spacing w:val="-4"/>
        </w:rPr>
      </w:pPr>
      <w:r>
        <w:t>Hvis</w:t>
      </w:r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t</w:t>
      </w:r>
      <w:r>
        <w:t>il</w:t>
      </w:r>
      <w:r>
        <w:rPr>
          <w:spacing w:val="10"/>
        </w:rPr>
        <w:t xml:space="preserve"> </w:t>
      </w:r>
      <w:proofErr w:type="gramStart"/>
      <w:r>
        <w:t>anvendelse</w:t>
      </w:r>
      <w:proofErr w:type="gramEnd"/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 w:rsidRPr="00BF1D58">
        <w:t>programmeringsverktøy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2586775E" w14:textId="77777777" w:rsidTr="008E7AE4">
        <w:tc>
          <w:tcPr>
            <w:tcW w:w="9060" w:type="dxa"/>
          </w:tcPr>
          <w:p w14:paraId="6D7B12A0" w14:textId="77777777" w:rsidR="00650D1B" w:rsidRDefault="00650D1B" w:rsidP="008E7AE4">
            <w:pPr>
              <w:pStyle w:val="Brdtekst"/>
              <w:spacing w:before="1"/>
              <w:rPr>
                <w:spacing w:val="-4"/>
              </w:rPr>
            </w:pPr>
          </w:p>
        </w:tc>
      </w:tr>
    </w:tbl>
    <w:p w14:paraId="329E1290" w14:textId="77777777" w:rsidR="00650D1B" w:rsidRDefault="00650D1B" w:rsidP="00650D1B">
      <w:pPr>
        <w:pStyle w:val="KI-Overskrift2"/>
      </w:pPr>
      <w:r>
        <w:t>Bilder og figurer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7C329883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E7BD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2" w:name="OLE_LINK11"/>
            <w:bookmarkStart w:id="13" w:name="OLE_LINK12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FD93E29" w14:textId="77777777" w:rsidR="00650D1B" w:rsidRDefault="00650D1B" w:rsidP="008E7AE4">
            <w:pPr>
              <w:pStyle w:val="KI-Brdtekst"/>
            </w:pPr>
            <w:r w:rsidRPr="004E2030">
              <w:rPr>
                <w:b/>
              </w:rPr>
              <w:t>Bildegenerering</w:t>
            </w:r>
            <w:r w:rsidRPr="004E2030">
              <w:t xml:space="preserve">.  </w:t>
            </w:r>
            <w:r w:rsidRPr="004E2030">
              <w:rPr>
                <w:rFonts w:eastAsiaTheme="minorHAnsi"/>
              </w:rPr>
              <w:t>Er ett eller flere av bildene</w:t>
            </w:r>
            <w:r w:rsidRPr="004E2030">
              <w:rPr>
                <w:rFonts w:eastAsia="MathDesign-CH-Regular-T1-10" w:cs="MathDesign-CH-Regular-T1-10"/>
              </w:rPr>
              <w:t>/</w:t>
            </w:r>
            <w:r w:rsidRPr="004E2030">
              <w:rPr>
                <w:rFonts w:eastAsiaTheme="minorHAnsi"/>
              </w:rPr>
              <w:t xml:space="preserve">figurene i rapporten blitt </w:t>
            </w:r>
            <w:proofErr w:type="gramStart"/>
            <w:r w:rsidRPr="004E2030">
              <w:rPr>
                <w:rFonts w:eastAsiaTheme="minorHAnsi"/>
              </w:rPr>
              <w:t>generert</w:t>
            </w:r>
            <w:proofErr w:type="gramEnd"/>
            <w:r w:rsidRPr="004E2030">
              <w:rPr>
                <w:rFonts w:eastAsiaTheme="minorHAnsi"/>
              </w:rPr>
              <w:t xml:space="preserve"> av:</w:t>
            </w:r>
            <w:r>
              <w:rPr>
                <w:rFonts w:eastAsiaTheme="minorHAnsi"/>
              </w:rPr>
              <w:t xml:space="preserve">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Midjourney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Jasper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WriteSonic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Stability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 AI,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Dall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-E </w:t>
            </w:r>
            <w:r w:rsidRPr="004E2030">
              <w:rPr>
                <w:rFonts w:eastAsiaTheme="minorHAnsi"/>
              </w:rPr>
              <w:t>eller lignende verktøy?</w:t>
            </w:r>
          </w:p>
        </w:tc>
      </w:tr>
    </w:tbl>
    <w:bookmarkEnd w:id="12"/>
    <w:bookmarkEnd w:id="13"/>
    <w:p w14:paraId="3C11CFE7" w14:textId="77777777" w:rsidR="00650D1B" w:rsidRDefault="00650D1B" w:rsidP="00650D1B">
      <w:pPr>
        <w:pStyle w:val="KI-Brdtekst"/>
      </w:pPr>
      <w:r w:rsidRPr="00BF1D58">
        <w:t xml:space="preserve">Hvis ja til </w:t>
      </w:r>
      <w:proofErr w:type="gramStart"/>
      <w:r w:rsidRPr="00BF1D58">
        <w:t>anvendelse</w:t>
      </w:r>
      <w:proofErr w:type="gramEnd"/>
      <w:r w:rsidRPr="00BF1D58">
        <w:t xml:space="preserve"> av et bildeverktøy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46CCB290" w14:textId="77777777" w:rsidTr="008E7AE4">
        <w:tc>
          <w:tcPr>
            <w:tcW w:w="9060" w:type="dxa"/>
          </w:tcPr>
          <w:p w14:paraId="1261A391" w14:textId="77777777" w:rsidR="00650D1B" w:rsidRDefault="00650D1B" w:rsidP="008E7AE4">
            <w:pPr>
              <w:pStyle w:val="Brdtekst"/>
            </w:pPr>
          </w:p>
        </w:tc>
      </w:tr>
    </w:tbl>
    <w:p w14:paraId="35EB23B1" w14:textId="77777777" w:rsidR="00650D1B" w:rsidRPr="00BF1D58" w:rsidRDefault="00650D1B" w:rsidP="00650D1B">
      <w:pPr>
        <w:pStyle w:val="KI-Overskrift2"/>
      </w:pPr>
      <w:r>
        <w:t>Andre KI-verktøy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46B06B96" w14:textId="77777777" w:rsidTr="008E7AE4">
        <w:trPr>
          <w:trHeight w:hRule="exact" w:val="28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0DED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4" w:name="OLE_LINK15"/>
            <w:bookmarkStart w:id="15" w:name="OLE_LINK16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5AB401A8" w14:textId="77777777" w:rsidR="00650D1B" w:rsidRDefault="00650D1B" w:rsidP="008E7AE4">
            <w:pPr>
              <w:pStyle w:val="KI-Brdtekst"/>
            </w:pPr>
            <w:r w:rsidRPr="00BF1D58">
              <w:rPr>
                <w:b/>
                <w:bCs/>
              </w:rPr>
              <w:t>Andre KI</w:t>
            </w:r>
            <w:r>
              <w:rPr>
                <w:b/>
                <w:bCs/>
              </w:rPr>
              <w:t>-</w:t>
            </w:r>
            <w:r w:rsidRPr="00BF1D58">
              <w:rPr>
                <w:b/>
                <w:bCs/>
              </w:rPr>
              <w:t>verktøy.</w:t>
            </w:r>
            <w:r w:rsidRPr="00BF1D58">
              <w:t xml:space="preserve">  har andre typer av verktøy blitt anvendt? Hvis ja spesifiser bruken her:</w:t>
            </w:r>
          </w:p>
        </w:tc>
      </w:tr>
      <w:bookmarkEnd w:id="14"/>
      <w:bookmarkEnd w:id="15"/>
    </w:tbl>
    <w:p w14:paraId="791C465C" w14:textId="77777777" w:rsidR="00650D1B" w:rsidRDefault="00650D1B" w:rsidP="00650D1B">
      <w:pPr>
        <w:pStyle w:val="Brdtekst"/>
        <w:rPr>
          <w:sz w:val="9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1E26ABD8" w14:textId="77777777" w:rsidTr="008E7AE4">
        <w:tc>
          <w:tcPr>
            <w:tcW w:w="9060" w:type="dxa"/>
          </w:tcPr>
          <w:p w14:paraId="4CC434B4" w14:textId="77777777" w:rsidR="00650D1B" w:rsidRDefault="00650D1B" w:rsidP="008E7AE4">
            <w:pPr>
              <w:pStyle w:val="KI-Brdtekst"/>
            </w:pPr>
          </w:p>
        </w:tc>
      </w:tr>
    </w:tbl>
    <w:p w14:paraId="4C9B37C3" w14:textId="77777777" w:rsidR="00650D1B" w:rsidRDefault="00650D1B" w:rsidP="00650D1B">
      <w:pPr>
        <w:pStyle w:val="Brdtekst"/>
        <w:rPr>
          <w:sz w:val="9"/>
        </w:rPr>
      </w:pPr>
    </w:p>
    <w:p w14:paraId="79B719D0" w14:textId="77777777" w:rsidR="00650D1B" w:rsidRPr="00BF1D58" w:rsidRDefault="00650D1B" w:rsidP="00650D1B">
      <w:pPr>
        <w:pStyle w:val="KI-Overskrift2"/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3E2530D9" w14:textId="77777777" w:rsidTr="008E7AE4">
        <w:trPr>
          <w:cantSplit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48F0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F08C2C7" w14:textId="77777777" w:rsidR="00650D1B" w:rsidRDefault="00650D1B" w:rsidP="008E7AE4">
            <w:pPr>
              <w:pStyle w:val="KI-Brdtekst"/>
            </w:pPr>
            <w:r w:rsidRPr="00BF1D58">
              <w:t xml:space="preserve">Jeg er kjent med NTNUs regelverk: </w:t>
            </w:r>
            <w:r w:rsidRPr="00BF1D58">
              <w:rPr>
                <w:i/>
                <w:iCs/>
              </w:rPr>
              <w:t xml:space="preserve">Det er ikke tillatt å </w:t>
            </w:r>
            <w:proofErr w:type="gramStart"/>
            <w:r w:rsidRPr="00BF1D58">
              <w:rPr>
                <w:i/>
                <w:iCs/>
              </w:rPr>
              <w:t>generere</w:t>
            </w:r>
            <w:proofErr w:type="gramEnd"/>
            <w:r w:rsidRPr="00BF1D58">
              <w:rPr>
                <w:i/>
                <w:iCs/>
              </w:rPr>
              <w:t xml:space="preserve"> besvarelse ved hjelp av kunstig </w:t>
            </w:r>
            <w:proofErr w:type="spellStart"/>
            <w:r w:rsidRPr="00BF1D58">
              <w:rPr>
                <w:i/>
                <w:iCs/>
              </w:rPr>
              <w:t>intelli</w:t>
            </w:r>
            <w:proofErr w:type="spellEnd"/>
            <w:r w:rsidRPr="00BF1D58">
              <w:rPr>
                <w:i/>
                <w:iCs/>
              </w:rPr>
              <w:t>- gens og levere den helt eller delvis som egen besvarelse.</w:t>
            </w:r>
            <w:r w:rsidRPr="00BF1D58">
              <w:t xml:space="preserve"> Jeg har derfor redegjort for all </w:t>
            </w:r>
            <w:proofErr w:type="gramStart"/>
            <w:r w:rsidRPr="00BF1D58">
              <w:t>anvendelse</w:t>
            </w:r>
            <w:proofErr w:type="gramEnd"/>
            <w:r w:rsidRPr="00BF1D58">
              <w:t xml:space="preserve"> av kunstig intelligens enten i) direkte i rapporten eller ii) i dette skjemaet</w:t>
            </w:r>
          </w:p>
        </w:tc>
      </w:tr>
    </w:tbl>
    <w:p w14:paraId="33CFD3EB" w14:textId="77777777" w:rsidR="00650D1B" w:rsidRDefault="00650D1B" w:rsidP="00650D1B">
      <w:pPr>
        <w:pStyle w:val="KI-Brdtekst"/>
      </w:pPr>
    </w:p>
    <w:p w14:paraId="4701A51A" w14:textId="77777777" w:rsidR="00650D1B" w:rsidRDefault="00650D1B" w:rsidP="00650D1B">
      <w:pPr>
        <w:pStyle w:val="KI-Brdtekst"/>
        <w:rPr>
          <w:sz w:val="20"/>
        </w:rPr>
      </w:pPr>
    </w:p>
    <w:p w14:paraId="2527C245" w14:textId="77777777" w:rsidR="00650D1B" w:rsidRDefault="00650D1B" w:rsidP="00650D1B">
      <w:pPr>
        <w:pStyle w:val="KI-Brdtekst"/>
        <w:rPr>
          <w:sz w:val="20"/>
        </w:rPr>
      </w:pPr>
    </w:p>
    <w:p w14:paraId="01549328" w14:textId="77777777" w:rsidR="00650D1B" w:rsidRDefault="00650D1B" w:rsidP="00650D1B">
      <w:pPr>
        <w:pStyle w:val="KI-Brdtekst"/>
        <w:rPr>
          <w:sz w:val="20"/>
        </w:rPr>
      </w:pPr>
    </w:p>
    <w:p w14:paraId="249E20F4" w14:textId="77777777" w:rsidR="00650D1B" w:rsidRDefault="00650D1B" w:rsidP="00650D1B">
      <w:pPr>
        <w:pStyle w:val="KI-Underskrift"/>
      </w:pPr>
      <w:r>
        <w:t>-----------------------------------------------------------------------</w:t>
      </w:r>
    </w:p>
    <w:p w14:paraId="6162E5B0" w14:textId="77777777" w:rsidR="00650D1B" w:rsidRDefault="00650D1B" w:rsidP="00650D1B">
      <w:pPr>
        <w:pStyle w:val="KI-Underskrift"/>
      </w:pPr>
      <w:r>
        <w:t>Underskrift/Dato/Sted</w:t>
      </w:r>
    </w:p>
    <w:p w14:paraId="2A128D5C" w14:textId="77777777" w:rsidR="00650D1B" w:rsidRDefault="00650D1B" w:rsidP="00D00E7B">
      <w:pPr>
        <w:pStyle w:val="Tittel"/>
      </w:pPr>
    </w:p>
    <w:p w14:paraId="24C5BA52" w14:textId="77777777" w:rsidR="00650D1B" w:rsidRDefault="00650D1B">
      <w:pPr>
        <w:rPr>
          <w:rFonts w:ascii="Arial" w:hAnsi="Arial" w:cs="Arial"/>
          <w:b/>
          <w:bCs/>
          <w:kern w:val="28"/>
          <w:sz w:val="32"/>
          <w:szCs w:val="32"/>
        </w:rPr>
      </w:pPr>
      <w:r>
        <w:br w:type="page"/>
      </w:r>
    </w:p>
    <w:p w14:paraId="5089A298" w14:textId="77777777" w:rsidR="005B6C64" w:rsidRDefault="00FA69EA" w:rsidP="00D00E7B">
      <w:pPr>
        <w:pStyle w:val="Tittel"/>
      </w:pPr>
      <w:r>
        <w:lastRenderedPageBreak/>
        <w:t>INNHOLD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sz w:val="20"/>
          <w:szCs w:val="20"/>
        </w:rPr>
        <w:id w:val="-90614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2F9402" w14:textId="77777777" w:rsidR="00412BBF" w:rsidRDefault="00412BBF">
          <w:pPr>
            <w:pStyle w:val="Overskriftforinnholdsfortegnelse"/>
          </w:pPr>
          <w:r>
            <w:t>Innholdsfortegnelse</w:t>
          </w:r>
        </w:p>
        <w:p w14:paraId="7B4DF50D" w14:textId="77777777" w:rsidR="00650D1B" w:rsidRDefault="00D00E7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158625712" w:history="1">
            <w:r w:rsidR="00650D1B" w:rsidRPr="00A81D90">
              <w:rPr>
                <w:rStyle w:val="Hyperkobling"/>
                <w:noProof/>
              </w:rPr>
              <w:t>1</w:t>
            </w:r>
            <w:r w:rsidR="00650D1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50D1B" w:rsidRPr="00A81D90">
              <w:rPr>
                <w:rStyle w:val="Hyperkobling"/>
                <w:noProof/>
              </w:rPr>
              <w:t>Introduksjon</w:t>
            </w:r>
            <w:r w:rsidR="00650D1B">
              <w:rPr>
                <w:noProof/>
                <w:webHidden/>
              </w:rPr>
              <w:tab/>
            </w:r>
            <w:r w:rsidR="00650D1B">
              <w:rPr>
                <w:noProof/>
                <w:webHidden/>
              </w:rPr>
              <w:fldChar w:fldCharType="begin"/>
            </w:r>
            <w:r w:rsidR="00650D1B">
              <w:rPr>
                <w:noProof/>
                <w:webHidden/>
              </w:rPr>
              <w:instrText xml:space="preserve"> PAGEREF _Toc158625712 \h </w:instrText>
            </w:r>
            <w:r w:rsidR="00650D1B">
              <w:rPr>
                <w:noProof/>
                <w:webHidden/>
              </w:rPr>
            </w:r>
            <w:r w:rsidR="00650D1B">
              <w:rPr>
                <w:noProof/>
                <w:webHidden/>
              </w:rPr>
              <w:fldChar w:fldCharType="separate"/>
            </w:r>
            <w:r w:rsidR="00650D1B">
              <w:rPr>
                <w:noProof/>
                <w:webHidden/>
              </w:rPr>
              <w:t>1</w:t>
            </w:r>
            <w:r w:rsidR="00650D1B">
              <w:rPr>
                <w:noProof/>
                <w:webHidden/>
              </w:rPr>
              <w:fldChar w:fldCharType="end"/>
            </w:r>
          </w:hyperlink>
        </w:p>
        <w:p w14:paraId="78BEFC3D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3" w:history="1">
            <w:r w:rsidRPr="00A81D90">
              <w:rPr>
                <w:rStyle w:val="Hyperkobling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Bakgrunn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AE6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4" w:history="1">
            <w:r w:rsidRPr="00A81D90">
              <w:rPr>
                <w:rStyle w:val="Hyperkobling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F4E6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5" w:history="1">
            <w:r w:rsidRPr="00A81D90">
              <w:rPr>
                <w:rStyle w:val="Hyperkobling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Avgrensninger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CD9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6" w:history="1">
            <w:r w:rsidRPr="00A81D90">
              <w:rPr>
                <w:rStyle w:val="Hyperkobling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Begreper/Ordliste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19A0A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7" w:history="1">
            <w:r w:rsidRPr="00A81D90">
              <w:rPr>
                <w:rStyle w:val="Hyperkobling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264F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8" w:history="1">
            <w:r w:rsidRPr="00A81D90">
              <w:rPr>
                <w:rStyle w:val="Hyperkobling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D72C8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9" w:history="1">
            <w:r w:rsidRPr="00A81D90">
              <w:rPr>
                <w:rStyle w:val="Hyperkobling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Utviklingsprosess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111C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0" w:history="1">
            <w:r w:rsidRPr="00A81D90">
              <w:rPr>
                <w:rStyle w:val="Hyperkobling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50B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1" w:history="1">
            <w:r w:rsidRPr="00A81D90">
              <w:rPr>
                <w:rStyle w:val="Hyperkobling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Bruk av KI 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50E5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2" w:history="1">
            <w:r w:rsidRPr="00A81D90">
              <w:rPr>
                <w:rStyle w:val="Hyperkobling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23CAE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3" w:history="1">
            <w:r w:rsidRPr="00A81D90">
              <w:rPr>
                <w:rStyle w:val="Hyperkobling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Teknisk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EB0BC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4" w:history="1">
            <w:r w:rsidRPr="00A81D90">
              <w:rPr>
                <w:rStyle w:val="Hyperkobling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Implementasjon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E7BF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5" w:history="1">
            <w:r w:rsidRPr="00A81D90">
              <w:rPr>
                <w:rStyle w:val="Hyperkobling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8739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6" w:history="1">
            <w:r w:rsidRPr="00A81D90">
              <w:rPr>
                <w:rStyle w:val="Hyperkobling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Utrulling til sluttbruker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3A59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7" w:history="1">
            <w:r w:rsidRPr="00A81D90">
              <w:rPr>
                <w:rStyle w:val="Hyperkobling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3B5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8" w:history="1">
            <w:r w:rsidRPr="00A81D90">
              <w:rPr>
                <w:rStyle w:val="Hyperkobling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løsning/design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1DDD0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9" w:history="1">
            <w:r w:rsidRPr="00A81D90">
              <w:rPr>
                <w:rStyle w:val="Hyperkobling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409E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30" w:history="1">
            <w:r w:rsidRPr="00A81D90">
              <w:rPr>
                <w:rStyle w:val="Hyperkobling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bruken av KI-verktøy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AEE3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31" w:history="1">
            <w:r w:rsidRPr="00A81D90">
              <w:rPr>
                <w:rStyle w:val="Hyperkobling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Konklusjon - erfaring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0ADD" w14:textId="77777777" w:rsidR="00412BBF" w:rsidRDefault="00D00E7B">
          <w:r>
            <w:rPr>
              <w:rFonts w:asciiTheme="minorHAnsi" w:hAnsi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216D964E" w14:textId="77777777" w:rsidR="00FA69EA" w:rsidRDefault="00924E0C" w:rsidP="00FA69EA">
      <w:pPr>
        <w:pStyle w:val="Tittel"/>
      </w:pPr>
      <w:proofErr w:type="spellStart"/>
      <w:r>
        <w:t>Figurliste</w:t>
      </w:r>
      <w:proofErr w:type="spellEnd"/>
    </w:p>
    <w:p w14:paraId="042BF5E5" w14:textId="77777777" w:rsidR="00626E73" w:rsidRDefault="00924E0C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\h \z \c "Figur" </w:instrText>
      </w:r>
      <w:r>
        <w:fldChar w:fldCharType="separate"/>
      </w:r>
      <w:hyperlink w:anchor="_Toc126231951" w:history="1">
        <w:r w:rsidR="00626E73" w:rsidRPr="000E174E">
          <w:rPr>
            <w:rStyle w:val="Hyperkobling"/>
            <w:noProof/>
          </w:rPr>
          <w:t>Figur 1 Use Case diagram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_Toc126231951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3</w:t>
        </w:r>
        <w:r w:rsidR="00626E73">
          <w:rPr>
            <w:noProof/>
            <w:webHidden/>
          </w:rPr>
          <w:fldChar w:fldCharType="end"/>
        </w:r>
      </w:hyperlink>
    </w:p>
    <w:p w14:paraId="25851794" w14:textId="77777777" w:rsidR="00626E73" w:rsidRDefault="00626E73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126231952" w:history="1">
        <w:r w:rsidRPr="000E174E">
          <w:rPr>
            <w:rStyle w:val="Hyperkobling"/>
            <w:noProof/>
          </w:rPr>
          <w:t>Figur 2 Klassediagram som viser...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_Toc126231952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E643E1" w14:textId="77777777" w:rsidR="00924E0C" w:rsidRDefault="00924E0C" w:rsidP="00924E0C">
      <w:pPr>
        <w:pStyle w:val="Brdtekst"/>
      </w:pPr>
      <w:r>
        <w:fldChar w:fldCharType="end"/>
      </w:r>
    </w:p>
    <w:p w14:paraId="05C71B02" w14:textId="77777777" w:rsidR="00924E0C" w:rsidRDefault="00924E0C" w:rsidP="00FA69EA">
      <w:pPr>
        <w:pStyle w:val="Tittel"/>
      </w:pPr>
      <w:proofErr w:type="spellStart"/>
      <w:r>
        <w:t>Tabelliste</w:t>
      </w:r>
      <w:proofErr w:type="spellEnd"/>
    </w:p>
    <w:p w14:paraId="4263D067" w14:textId="77777777" w:rsidR="00626E73" w:rsidRDefault="00924E0C">
      <w:pPr>
        <w:pStyle w:val="Figurliste"/>
        <w:tabs>
          <w:tab w:val="right" w:leader="dot" w:pos="9060"/>
        </w:tabs>
        <w:rPr>
          <w:noProof/>
        </w:rPr>
      </w:pPr>
      <w:r>
        <w:fldChar w:fldCharType="begin"/>
      </w:r>
      <w:r>
        <w:instrText xml:space="preserve"> TOC \h \z \c "Tabell" </w:instrText>
      </w:r>
      <w:r>
        <w:fldChar w:fldCharType="separate"/>
      </w:r>
      <w:hyperlink w:anchor="_Toc126231737" w:history="1">
        <w:r w:rsidR="00626E73" w:rsidRPr="00D9251A">
          <w:rPr>
            <w:rStyle w:val="Hyperkobling"/>
            <w:noProof/>
          </w:rPr>
          <w:t>Tabell 1 Begreper og ordliste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_Toc126231737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2</w:t>
        </w:r>
        <w:r w:rsidR="00626E73">
          <w:rPr>
            <w:noProof/>
            <w:webHidden/>
          </w:rPr>
          <w:fldChar w:fldCharType="end"/>
        </w:r>
      </w:hyperlink>
    </w:p>
    <w:p w14:paraId="0A3ECD7F" w14:textId="77777777" w:rsidR="00924E0C" w:rsidRDefault="00924E0C" w:rsidP="00924E0C">
      <w:pPr>
        <w:pStyle w:val="Brdtekst"/>
      </w:pPr>
      <w:r>
        <w:fldChar w:fldCharType="end"/>
      </w:r>
    </w:p>
    <w:p w14:paraId="265E3EF4" w14:textId="77777777" w:rsidR="00412BBF" w:rsidRDefault="00412BBF">
      <w:pPr>
        <w:rPr>
          <w:i/>
          <w:color w:val="339966"/>
        </w:rPr>
      </w:pPr>
      <w:r>
        <w:br w:type="page"/>
      </w:r>
    </w:p>
    <w:p w14:paraId="08A1EADD" w14:textId="77777777" w:rsidR="00924E0C" w:rsidRDefault="00924E0C" w:rsidP="000551FF">
      <w:pPr>
        <w:pStyle w:val="Comment"/>
      </w:pPr>
    </w:p>
    <w:p w14:paraId="46BBDA0E" w14:textId="77777777" w:rsidR="000551FF" w:rsidRDefault="000551FF" w:rsidP="000551FF">
      <w:pPr>
        <w:pStyle w:val="Comment"/>
      </w:pPr>
      <w:r>
        <w:t xml:space="preserve">[Denne rapporten inneholder ferdigdefinerte </w:t>
      </w:r>
      <w:r w:rsidRPr="00703F69">
        <w:rPr>
          <w:b/>
          <w:bCs/>
        </w:rPr>
        <w:t>stiler</w:t>
      </w:r>
      <w:r>
        <w:t xml:space="preserve"> som </w:t>
      </w:r>
      <w:r w:rsidR="00392EB8">
        <w:t>du/</w:t>
      </w:r>
      <w:r>
        <w:t>dere kan benytte for de mest vanlige avsnittene. Følgende stiler er definert:</w:t>
      </w:r>
    </w:p>
    <w:p w14:paraId="2FA926A6" w14:textId="77777777" w:rsidR="000551FF" w:rsidRDefault="000551FF" w:rsidP="000551FF">
      <w:pPr>
        <w:pStyle w:val="Comment"/>
      </w:pPr>
      <w:r>
        <w:t>Heading 1</w:t>
      </w:r>
      <w:r w:rsidR="00924E0C">
        <w:t>/Overskrift 1</w:t>
      </w:r>
      <w:r>
        <w:tab/>
        <w:t>Overskrift på nivå 1</w:t>
      </w:r>
    </w:p>
    <w:p w14:paraId="073C86CC" w14:textId="77777777" w:rsidR="000551FF" w:rsidRDefault="000551FF" w:rsidP="000551FF">
      <w:pPr>
        <w:pStyle w:val="Comment"/>
      </w:pPr>
      <w:r>
        <w:t>Heading 2</w:t>
      </w:r>
      <w:r w:rsidR="00924E0C">
        <w:t>/Overskrift 2</w:t>
      </w:r>
      <w:r>
        <w:tab/>
        <w:t>Overskrift på nivå 2</w:t>
      </w:r>
    </w:p>
    <w:p w14:paraId="380C0771" w14:textId="77777777" w:rsidR="000551FF" w:rsidRDefault="000551FF" w:rsidP="000551FF">
      <w:pPr>
        <w:pStyle w:val="Comment"/>
      </w:pPr>
      <w:r>
        <w:t>Heading 3</w:t>
      </w:r>
      <w:r w:rsidR="00924E0C">
        <w:t>/Overskrift 3</w:t>
      </w:r>
      <w:r>
        <w:tab/>
        <w:t>Overskrift på nivå 3</w:t>
      </w:r>
    </w:p>
    <w:p w14:paraId="408650E5" w14:textId="77777777" w:rsidR="000551FF" w:rsidRDefault="00703F69" w:rsidP="000551FF">
      <w:pPr>
        <w:pStyle w:val="Comment"/>
      </w:pPr>
      <w:r>
        <w:t>Brødtekst</w:t>
      </w:r>
      <w:r w:rsidR="000551FF">
        <w:tab/>
        <w:t xml:space="preserve">Standard tekst i et avsnitt. Benytt denne for </w:t>
      </w:r>
      <w:proofErr w:type="gramStart"/>
      <w:r w:rsidR="000551FF">
        <w:t>all ”vanlig</w:t>
      </w:r>
      <w:proofErr w:type="gramEnd"/>
      <w:r w:rsidR="000551FF">
        <w:t>” tekst</w:t>
      </w:r>
    </w:p>
    <w:p w14:paraId="7BDA28AB" w14:textId="77777777" w:rsidR="000551FF" w:rsidRDefault="000551FF" w:rsidP="000551FF">
      <w:pPr>
        <w:pStyle w:val="Comment"/>
      </w:pPr>
      <w:r>
        <w:t>Definition</w:t>
      </w:r>
      <w:r>
        <w:tab/>
        <w:t xml:space="preserve">Benyttes hovedsakelig i </w:t>
      </w:r>
      <w:proofErr w:type="gramStart"/>
      <w:r>
        <w:t>avsnittet ”TERMINOLOGI</w:t>
      </w:r>
      <w:proofErr w:type="gramEnd"/>
      <w:r>
        <w:t>”</w:t>
      </w:r>
    </w:p>
    <w:p w14:paraId="7B573342" w14:textId="77777777" w:rsidR="00E372F5" w:rsidRDefault="00E372F5" w:rsidP="000551FF">
      <w:pPr>
        <w:pStyle w:val="Comment"/>
      </w:pPr>
      <w:r>
        <w:t>References</w:t>
      </w:r>
      <w:r>
        <w:tab/>
        <w:t>Benyttes i REFERANSER-avsnittet.</w:t>
      </w:r>
    </w:p>
    <w:p w14:paraId="5B567704" w14:textId="77777777" w:rsidR="00D64482" w:rsidRDefault="000551FF" w:rsidP="000551FF">
      <w:pPr>
        <w:pStyle w:val="Comment"/>
      </w:pPr>
      <w:proofErr w:type="spellStart"/>
      <w:r>
        <w:t>Comment</w:t>
      </w:r>
      <w:proofErr w:type="spellEnd"/>
      <w:r>
        <w:tab/>
        <w:t>Denne grønne teksten. Fjern all tekst av denne typen i rapporten.</w:t>
      </w:r>
      <w:r w:rsidR="000674E9">
        <w:t>]</w:t>
      </w:r>
    </w:p>
    <w:p w14:paraId="1F20C107" w14:textId="77777777" w:rsidR="007E13C7" w:rsidRDefault="007E13C7" w:rsidP="007E13C7">
      <w:pPr>
        <w:pStyle w:val="Brdtekst"/>
      </w:pPr>
    </w:p>
    <w:p w14:paraId="4699E496" w14:textId="77777777" w:rsidR="007E13C7" w:rsidRDefault="007E13C7" w:rsidP="007E13C7">
      <w:pPr>
        <w:pStyle w:val="Brdtekst"/>
        <w:sectPr w:rsidR="007E13C7" w:rsidSect="00697C7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454" w:gutter="0"/>
          <w:cols w:space="708"/>
          <w:titlePg/>
        </w:sectPr>
      </w:pPr>
    </w:p>
    <w:p w14:paraId="18E32D6E" w14:textId="77777777" w:rsidR="00FA69EA" w:rsidRDefault="00924E0C" w:rsidP="00FA69EA">
      <w:pPr>
        <w:pStyle w:val="Overskrift1"/>
      </w:pPr>
      <w:bookmarkStart w:id="16" w:name="_Ref125375270"/>
      <w:bookmarkStart w:id="17" w:name="_Ref125375282"/>
      <w:bookmarkStart w:id="18" w:name="_Toc136784282"/>
      <w:bookmarkStart w:id="19" w:name="_Toc158625712"/>
      <w:r>
        <w:lastRenderedPageBreak/>
        <w:t>Introduksjon</w:t>
      </w:r>
      <w:bookmarkEnd w:id="16"/>
      <w:bookmarkEnd w:id="17"/>
      <w:bookmarkEnd w:id="18"/>
      <w:bookmarkEnd w:id="19"/>
    </w:p>
    <w:p w14:paraId="5E528DC1" w14:textId="77777777" w:rsidR="00933D51" w:rsidRDefault="00933D51" w:rsidP="00933D51">
      <w:pPr>
        <w:pStyle w:val="Overskrift2"/>
      </w:pPr>
      <w:bookmarkStart w:id="20" w:name="_Toc136784283"/>
      <w:bookmarkStart w:id="21" w:name="_Toc158625713"/>
      <w:r>
        <w:t>Bakgrunn</w:t>
      </w:r>
      <w:bookmarkEnd w:id="20"/>
      <w:bookmarkEnd w:id="21"/>
    </w:p>
    <w:p w14:paraId="7201BA43" w14:textId="148D9AE6" w:rsidR="00A81730" w:rsidRDefault="00A81730" w:rsidP="00A81730">
      <w:pPr>
        <w:pStyle w:val="Brdtekst"/>
      </w:pPr>
      <w:r>
        <w:t xml:space="preserve">Denne oppgaven er en samarbeidsoppgave for to og to studenter gitt i faget IDATx2003. Oppgaven gitt er å lage et aksjespill i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fx</w:t>
      </w:r>
      <w:proofErr w:type="spellEnd"/>
      <w:r>
        <w:t xml:space="preserve"> som en desktop applikasjon</w:t>
      </w:r>
      <w:r w:rsidR="007643A2">
        <w:t xml:space="preserve">, som følger gitte krav. Oppgaven ble gitt på starten av semesteret og var delt inn i tre </w:t>
      </w:r>
      <w:proofErr w:type="spellStart"/>
      <w:r w:rsidR="007643A2">
        <w:t>itterasjoner</w:t>
      </w:r>
      <w:proofErr w:type="spellEnd"/>
      <w:r w:rsidR="007643A2">
        <w:t>, hvor man får oppfølging av læringsassistenter underveis.</w:t>
      </w:r>
    </w:p>
    <w:p w14:paraId="6AFA5113" w14:textId="77777777" w:rsidR="00A81730" w:rsidRPr="00A81730" w:rsidRDefault="00A81730" w:rsidP="00A81730">
      <w:pPr>
        <w:pStyle w:val="Brdtekst"/>
      </w:pPr>
    </w:p>
    <w:p w14:paraId="2015192E" w14:textId="77777777" w:rsidR="00FA69EA" w:rsidRDefault="00381F01" w:rsidP="00381F01">
      <w:pPr>
        <w:pStyle w:val="Comment"/>
      </w:pPr>
      <w:r>
        <w:t>[</w:t>
      </w:r>
      <w:r w:rsidR="00FA69EA">
        <w:t>Dette er første kapitlet i den faglige rapporten.  Det bør behandle bakgrunnen for oppgaven,</w:t>
      </w:r>
      <w:r w:rsidR="005C3B91">
        <w:t xml:space="preserve"> eventuell</w:t>
      </w:r>
      <w:r w:rsidR="00FA69EA">
        <w:t xml:space="preserve"> oppdragsgiver, </w:t>
      </w:r>
      <w:r w:rsidR="00365B8B">
        <w:t xml:space="preserve">oppsummering av </w:t>
      </w:r>
      <w:r w:rsidR="00FA69EA">
        <w:t>problemstillingen og/eller oppgaven som skal løses</w:t>
      </w:r>
      <w:r w:rsidR="00DA3197">
        <w:t>.</w:t>
      </w:r>
      <w:r w:rsidR="00365B8B">
        <w:t>]</w:t>
      </w:r>
    </w:p>
    <w:p w14:paraId="6473BB0C" w14:textId="77777777" w:rsidR="00365B8B" w:rsidRDefault="00365B8B" w:rsidP="00365B8B">
      <w:pPr>
        <w:pStyle w:val="Overskrift2"/>
      </w:pPr>
      <w:bookmarkStart w:id="22" w:name="_Ref125975861"/>
      <w:bookmarkStart w:id="23" w:name="_Toc136784287"/>
      <w:bookmarkStart w:id="24" w:name="_Toc158625714"/>
      <w:bookmarkStart w:id="25" w:name="_Toc136784284"/>
      <w:r>
        <w:t>Kravspesifikasjon</w:t>
      </w:r>
      <w:bookmarkEnd w:id="22"/>
      <w:bookmarkEnd w:id="23"/>
      <w:bookmarkEnd w:id="24"/>
    </w:p>
    <w:p w14:paraId="10EDFC83" w14:textId="77777777" w:rsidR="007643A2" w:rsidRDefault="007643A2" w:rsidP="007643A2">
      <w:pPr>
        <w:pStyle w:val="Brdtekst"/>
      </w:pPr>
    </w:p>
    <w:p w14:paraId="43396786" w14:textId="00B9818A" w:rsidR="007643A2" w:rsidRDefault="007643A2" w:rsidP="007643A2">
      <w:pPr>
        <w:pStyle w:val="Brdtekst"/>
        <w:rPr>
          <w:b/>
          <w:bCs/>
          <w:sz w:val="22"/>
          <w:szCs w:val="22"/>
        </w:rPr>
      </w:pPr>
      <w:r w:rsidRPr="007643A2">
        <w:rPr>
          <w:b/>
          <w:bCs/>
          <w:sz w:val="22"/>
          <w:szCs w:val="22"/>
        </w:rPr>
        <w:t>Funksjonelle krav</w:t>
      </w:r>
    </w:p>
    <w:p w14:paraId="27153923" w14:textId="4B5A0340" w:rsidR="007643A2" w:rsidRPr="007643A2" w:rsidRDefault="007643A2" w:rsidP="007643A2">
      <w:pPr>
        <w:pStyle w:val="Brdtekst"/>
        <w:rPr>
          <w:sz w:val="22"/>
          <w:szCs w:val="22"/>
        </w:rPr>
      </w:pPr>
      <w:r>
        <w:rPr>
          <w:sz w:val="22"/>
          <w:szCs w:val="22"/>
        </w:rPr>
        <w:t>Når spillet er ferdig, skal man kunne:</w:t>
      </w:r>
    </w:p>
    <w:p w14:paraId="22ED24F0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starte et nytt spill med en gitt startkapital, med aksjedata lest fra fil</w:t>
      </w:r>
    </w:p>
    <w:p w14:paraId="7EAECF12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hente ut aksjeinformasjon og statistikk</w:t>
      </w:r>
    </w:p>
    <w:p w14:paraId="134AE37F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kjøpe og selge andeler</w:t>
      </w:r>
    </w:p>
    <w:p w14:paraId="3B063FA7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se alle transaksjoner som er gjennomført (kjøp og salg)</w:t>
      </w:r>
    </w:p>
    <w:p w14:paraId="79C4AC33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få informasjon om vinnere og tapere på markedet</w:t>
      </w:r>
    </w:p>
    <w:p w14:paraId="090F2C1F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avansere til ny uke, som medfører endring i priser</w:t>
      </w:r>
    </w:p>
    <w:p w14:paraId="261C6406" w14:textId="77777777" w:rsidR="007643A2" w:rsidRPr="007643A2" w:rsidRDefault="007643A2" w:rsidP="007643A2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hente ut sin nettoverdi og status</w:t>
      </w:r>
    </w:p>
    <w:p w14:paraId="336889A5" w14:textId="1EB6FC93" w:rsidR="00137B33" w:rsidRDefault="007643A2" w:rsidP="00137B33">
      <w:pPr>
        <w:pStyle w:val="p1"/>
        <w:rPr>
          <w:sz w:val="22"/>
          <w:szCs w:val="22"/>
        </w:rPr>
      </w:pPr>
      <w:r w:rsidRPr="007643A2">
        <w:rPr>
          <w:sz w:val="22"/>
          <w:szCs w:val="22"/>
        </w:rPr>
        <w:t>•</w:t>
      </w:r>
      <w:r w:rsidRPr="007643A2">
        <w:rPr>
          <w:rStyle w:val="s1"/>
          <w:sz w:val="22"/>
          <w:szCs w:val="22"/>
        </w:rPr>
        <w:t xml:space="preserve"> </w:t>
      </w:r>
      <w:r w:rsidRPr="007643A2">
        <w:rPr>
          <w:sz w:val="22"/>
          <w:szCs w:val="22"/>
        </w:rPr>
        <w:t>selge unna hele sin beholdning og avslutte programmet</w:t>
      </w:r>
    </w:p>
    <w:p w14:paraId="5AFFD64D" w14:textId="5FBA383A" w:rsidR="00137B33" w:rsidRDefault="00137B33" w:rsidP="00137B33">
      <w:pPr>
        <w:pStyle w:val="p1"/>
        <w:rPr>
          <w:sz w:val="22"/>
          <w:szCs w:val="22"/>
        </w:rPr>
      </w:pPr>
      <w:r>
        <w:rPr>
          <w:sz w:val="22"/>
          <w:szCs w:val="22"/>
        </w:rPr>
        <w:t xml:space="preserve">Prinsipper som </w:t>
      </w:r>
      <w:proofErr w:type="spellStart"/>
      <w:r>
        <w:rPr>
          <w:sz w:val="22"/>
          <w:szCs w:val="22"/>
        </w:rPr>
        <w:t>MVC</w:t>
      </w:r>
      <w:proofErr w:type="spellEnd"/>
      <w:r>
        <w:rPr>
          <w:sz w:val="22"/>
          <w:szCs w:val="22"/>
        </w:rPr>
        <w:t xml:space="preserve"> og Observer skal benyttes</w:t>
      </w:r>
    </w:p>
    <w:p w14:paraId="731D56DA" w14:textId="77777777" w:rsidR="005A114C" w:rsidRDefault="005A114C" w:rsidP="00137B33">
      <w:pPr>
        <w:pStyle w:val="p1"/>
        <w:rPr>
          <w:sz w:val="22"/>
          <w:szCs w:val="22"/>
        </w:rPr>
      </w:pPr>
    </w:p>
    <w:p w14:paraId="7D8B6C9D" w14:textId="77777777" w:rsidR="007643A2" w:rsidRDefault="007643A2" w:rsidP="007643A2">
      <w:pPr>
        <w:pStyle w:val="p1"/>
        <w:rPr>
          <w:b/>
          <w:bCs/>
          <w:sz w:val="22"/>
          <w:szCs w:val="22"/>
        </w:rPr>
      </w:pPr>
    </w:p>
    <w:p w14:paraId="376630C1" w14:textId="77777777" w:rsidR="00137B33" w:rsidRPr="007643A2" w:rsidRDefault="00137B33" w:rsidP="007643A2">
      <w:pPr>
        <w:pStyle w:val="p1"/>
        <w:rPr>
          <w:b/>
          <w:bCs/>
          <w:sz w:val="22"/>
          <w:szCs w:val="22"/>
        </w:rPr>
      </w:pPr>
    </w:p>
    <w:p w14:paraId="791A2702" w14:textId="3E95530E" w:rsidR="007643A2" w:rsidRDefault="007643A2" w:rsidP="007643A2">
      <w:pPr>
        <w:pStyle w:val="p1"/>
        <w:rPr>
          <w:b/>
          <w:bCs/>
          <w:sz w:val="22"/>
          <w:szCs w:val="22"/>
        </w:rPr>
      </w:pPr>
      <w:r w:rsidRPr="007643A2">
        <w:rPr>
          <w:b/>
          <w:bCs/>
          <w:sz w:val="22"/>
          <w:szCs w:val="22"/>
        </w:rPr>
        <w:t>Ikke-Funksjonelle krav</w:t>
      </w:r>
    </w:p>
    <w:p w14:paraId="77A4B888" w14:textId="152B2CC5" w:rsidR="007643A2" w:rsidRDefault="007643A2" w:rsidP="007643A2">
      <w:pPr>
        <w:pStyle w:val="p1"/>
        <w:rPr>
          <w:sz w:val="22"/>
          <w:szCs w:val="22"/>
        </w:rPr>
      </w:pPr>
      <w:r>
        <w:rPr>
          <w:sz w:val="22"/>
          <w:szCs w:val="22"/>
        </w:rPr>
        <w:t>Følgene skal være i programmet:</w:t>
      </w:r>
    </w:p>
    <w:p w14:paraId="0B6C43EA" w14:textId="4A7CA63B" w:rsidR="007643A2" w:rsidRDefault="007643A2" w:rsidP="007643A2">
      <w:pPr>
        <w:pStyle w:val="p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Enhetstesting for business logikk.</w:t>
      </w:r>
    </w:p>
    <w:p w14:paraId="478AE741" w14:textId="4104F526" w:rsidR="007643A2" w:rsidRDefault="007643A2" w:rsidP="007643A2">
      <w:pPr>
        <w:pStyle w:val="p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Unntaks håndtering</w:t>
      </w:r>
    </w:p>
    <w:p w14:paraId="09515396" w14:textId="5C934EAE" w:rsidR="007643A2" w:rsidRDefault="007643A2" w:rsidP="007643A2">
      <w:pPr>
        <w:pStyle w:val="p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Høy kodekvalitet</w:t>
      </w:r>
    </w:p>
    <w:p w14:paraId="1B8D78E3" w14:textId="7C8274BC" w:rsidR="00137B33" w:rsidRDefault="007643A2" w:rsidP="00137B33">
      <w:pPr>
        <w:pStyle w:val="p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Versjonskontroll</w:t>
      </w:r>
    </w:p>
    <w:p w14:paraId="1A13182B" w14:textId="326EC623" w:rsidR="003C093D" w:rsidRPr="003C093D" w:rsidRDefault="003C093D" w:rsidP="003C093D">
      <w:pPr>
        <w:pStyle w:val="p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Prosjektet skal være et </w:t>
      </w:r>
      <w:r w:rsidR="00137B33">
        <w:rPr>
          <w:sz w:val="22"/>
          <w:szCs w:val="22"/>
        </w:rPr>
        <w:t>Maven</w:t>
      </w:r>
      <w:r>
        <w:rPr>
          <w:sz w:val="22"/>
          <w:szCs w:val="22"/>
        </w:rPr>
        <w:t xml:space="preserve"> prosjekt og skal kunne kjøres fra kommandolinja</w:t>
      </w:r>
    </w:p>
    <w:p w14:paraId="0C4C73C7" w14:textId="77777777" w:rsidR="003C093D" w:rsidRDefault="003C093D" w:rsidP="003C093D">
      <w:pPr>
        <w:pStyle w:val="Brdtekst"/>
        <w:numPr>
          <w:ilvl w:val="0"/>
          <w:numId w:val="6"/>
        </w:numPr>
      </w:pPr>
      <w:r>
        <w:t xml:space="preserve">Alle priser skal representeres som </w:t>
      </w:r>
      <w:proofErr w:type="spellStart"/>
      <w:r>
        <w:t>BigDecimals</w:t>
      </w:r>
      <w:proofErr w:type="spellEnd"/>
      <w:r>
        <w:t xml:space="preserve"> for høyere nøyaktighet.</w:t>
      </w:r>
    </w:p>
    <w:p w14:paraId="71D44446" w14:textId="77777777" w:rsidR="005A114C" w:rsidRDefault="005A114C" w:rsidP="005A114C">
      <w:pPr>
        <w:pStyle w:val="Brdtekst"/>
        <w:numPr>
          <w:ilvl w:val="0"/>
          <w:numId w:val="6"/>
        </w:numPr>
      </w:pPr>
      <w:r>
        <w:t xml:space="preserve">Grunnstrukturen for prosjektet er definert og skal </w:t>
      </w:r>
      <w:proofErr w:type="gramStart"/>
      <w:r>
        <w:t>implementeres</w:t>
      </w:r>
      <w:proofErr w:type="gramEnd"/>
      <w:r>
        <w:t xml:space="preserve">, dette innebærer klassene Stock, </w:t>
      </w:r>
      <w:proofErr w:type="spellStart"/>
      <w:r>
        <w:t>Share</w:t>
      </w:r>
      <w:proofErr w:type="spellEnd"/>
      <w:r>
        <w:t xml:space="preserve">, </w:t>
      </w:r>
      <w:proofErr w:type="spellStart"/>
      <w:r>
        <w:t>Portefolio</w:t>
      </w:r>
      <w:proofErr w:type="spellEnd"/>
      <w:r>
        <w:t xml:space="preserve">, Player, Exchange,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Purchase</w:t>
      </w:r>
      <w:proofErr w:type="spellEnd"/>
      <w:r>
        <w:t>, Sale og kalkulatorene</w:t>
      </w:r>
    </w:p>
    <w:p w14:paraId="6A66B31F" w14:textId="77777777" w:rsidR="005A114C" w:rsidRDefault="005A114C" w:rsidP="005A114C">
      <w:pPr>
        <w:pStyle w:val="Brdtekst"/>
        <w:ind w:left="720"/>
      </w:pPr>
    </w:p>
    <w:p w14:paraId="4144ED32" w14:textId="77777777" w:rsidR="003C093D" w:rsidRPr="00137B33" w:rsidRDefault="003C093D" w:rsidP="003C093D">
      <w:pPr>
        <w:pStyle w:val="p1"/>
        <w:ind w:left="360"/>
        <w:rPr>
          <w:sz w:val="22"/>
          <w:szCs w:val="22"/>
        </w:rPr>
      </w:pPr>
    </w:p>
    <w:p w14:paraId="5C362DD7" w14:textId="1559CDC6" w:rsidR="007643A2" w:rsidRPr="007643A2" w:rsidRDefault="007643A2" w:rsidP="007643A2">
      <w:pPr>
        <w:pStyle w:val="Brdtekst"/>
      </w:pPr>
      <w:r>
        <w:t xml:space="preserve"> </w:t>
      </w:r>
    </w:p>
    <w:p w14:paraId="58BF350F" w14:textId="77777777" w:rsidR="007643A2" w:rsidRDefault="007643A2" w:rsidP="007643A2">
      <w:pPr>
        <w:pStyle w:val="Brdtekst"/>
      </w:pPr>
    </w:p>
    <w:p w14:paraId="142930EA" w14:textId="77777777" w:rsidR="007643A2" w:rsidRDefault="007643A2" w:rsidP="007643A2">
      <w:pPr>
        <w:pStyle w:val="Brdtekst"/>
      </w:pPr>
    </w:p>
    <w:p w14:paraId="21A2B057" w14:textId="77777777" w:rsidR="007643A2" w:rsidRDefault="007643A2" w:rsidP="007643A2">
      <w:pPr>
        <w:pStyle w:val="Brdtekst"/>
      </w:pPr>
    </w:p>
    <w:p w14:paraId="1A910B64" w14:textId="77777777" w:rsidR="007643A2" w:rsidRPr="007643A2" w:rsidRDefault="007643A2" w:rsidP="007643A2">
      <w:pPr>
        <w:pStyle w:val="Brdtekst"/>
      </w:pPr>
    </w:p>
    <w:p w14:paraId="46DBA42F" w14:textId="77777777" w:rsidR="00365B8B" w:rsidRDefault="00365B8B" w:rsidP="00365B8B">
      <w:pPr>
        <w:pStyle w:val="Comment"/>
      </w:pPr>
      <w:r>
        <w:lastRenderedPageBreak/>
        <w:t xml:space="preserve">[Her beskriver du både de </w:t>
      </w:r>
      <w:r>
        <w:rPr>
          <w:b/>
          <w:bCs/>
        </w:rPr>
        <w:t xml:space="preserve">funksjonelle </w:t>
      </w:r>
      <w:r w:rsidRPr="00924E0C">
        <w:t>kravene</w:t>
      </w:r>
      <w:r>
        <w:t xml:space="preserve"> og de </w:t>
      </w:r>
      <w:r>
        <w:rPr>
          <w:b/>
          <w:bCs/>
        </w:rPr>
        <w:t xml:space="preserve">ikke-funksjonelle </w:t>
      </w:r>
      <w:r w:rsidRPr="00924E0C">
        <w:rPr>
          <w:b/>
          <w:bCs/>
        </w:rPr>
        <w:t>kravene</w:t>
      </w:r>
      <w:r>
        <w:t xml:space="preserve"> til løsningen du skal utvikle.</w:t>
      </w:r>
    </w:p>
    <w:p w14:paraId="73367D55" w14:textId="77777777" w:rsidR="00365B8B" w:rsidRDefault="00365B8B" w:rsidP="00365B8B">
      <w:pPr>
        <w:pStyle w:val="Comment"/>
      </w:pPr>
      <w:r w:rsidRPr="00924E0C">
        <w:t>Dersom</w:t>
      </w:r>
      <w:r>
        <w:t xml:space="preserve"> det er gitt en kravspesifikasjon vil du kunne hente det meste av informasjon fra denne. Husk at du her IKKE skal beskrive noen av de valg du har gjort i prosjektet, eller det du konkret har utviklet i prosjektet.</w:t>
      </w:r>
    </w:p>
    <w:p w14:paraId="0C73130E" w14:textId="77777777" w:rsidR="00365B8B" w:rsidRDefault="00365B8B" w:rsidP="00365B8B">
      <w:pPr>
        <w:pStyle w:val="Comment"/>
      </w:pPr>
      <w:r>
        <w:t xml:space="preserve">Bruk her gjerne </w:t>
      </w:r>
      <w:proofErr w:type="spellStart"/>
      <w:r>
        <w:rPr>
          <w:b/>
          <w:bCs/>
        </w:rPr>
        <w:t>UML</w:t>
      </w:r>
      <w:proofErr w:type="spellEnd"/>
      <w:r>
        <w:rPr>
          <w:b/>
          <w:bCs/>
        </w:rPr>
        <w:t>-diagrammer</w:t>
      </w:r>
      <w:r>
        <w:t xml:space="preserve"> som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>-Case</w:t>
      </w:r>
      <w:r>
        <w:t xml:space="preserve">, </w:t>
      </w:r>
      <w:r>
        <w:rPr>
          <w:b/>
          <w:bCs/>
        </w:rPr>
        <w:t>Aktivitetsdiagram</w:t>
      </w:r>
      <w:r>
        <w:t xml:space="preserve"> </w:t>
      </w:r>
      <w:proofErr w:type="spellStart"/>
      <w:r>
        <w:t>osv</w:t>
      </w:r>
      <w:proofErr w:type="spellEnd"/>
      <w:r>
        <w:t xml:space="preserve"> for å beskrive krav til funksjonalitet (NB! Uten å dra inn </w:t>
      </w:r>
      <w:r w:rsidRPr="00DA3197">
        <w:rPr>
          <w:b/>
          <w:bCs/>
        </w:rPr>
        <w:t>hvordan</w:t>
      </w:r>
      <w:r>
        <w:t xml:space="preserve"> du/dere har løst det.).</w:t>
      </w:r>
    </w:p>
    <w:p w14:paraId="35AEA63A" w14:textId="77777777" w:rsidR="00365B8B" w:rsidRDefault="00365B8B" w:rsidP="00365B8B">
      <w:pPr>
        <w:pStyle w:val="Comment"/>
      </w:pPr>
      <w:r>
        <w:t xml:space="preserve">Når du senere skriver </w:t>
      </w:r>
      <w:r w:rsidRPr="00365B8B">
        <w:rPr>
          <w:b/>
          <w:bCs/>
        </w:rPr>
        <w:t>drøfting</w:t>
      </w:r>
      <w:r>
        <w:t xml:space="preserve"> og </w:t>
      </w:r>
      <w:r w:rsidRPr="00365B8B">
        <w:rPr>
          <w:b/>
          <w:bCs/>
        </w:rPr>
        <w:t>konklusjon</w:t>
      </w:r>
      <w:r>
        <w:t>, må du henvise tilbake til dette kapittelet og svare på om løsningen du har levert svarer på kravspesifikasjonen].</w:t>
      </w:r>
    </w:p>
    <w:p w14:paraId="082BC402" w14:textId="77777777" w:rsidR="00365B8B" w:rsidRDefault="00365B8B" w:rsidP="00365B8B">
      <w:pPr>
        <w:pStyle w:val="Figure"/>
        <w:keepNext/>
      </w:pPr>
      <w:r>
        <w:fldChar w:fldCharType="begin"/>
      </w:r>
      <w:r>
        <w:instrText xml:space="preserve"> INCLUDEPICTURE "https://upload.wikimedia.org/wikipedia/commons/thumb/1/1d/Use_case_restaurant_model.svg/800px-Use_case_restaurant_model.svg.png"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BD23C7" wp14:editId="6312544B">
            <wp:extent cx="3252843" cy="3252843"/>
            <wp:effectExtent l="0" t="0" r="0" b="0"/>
            <wp:docPr id="1062988729" name="Bilde 1062988729" descr="Use case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982" cy="32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20B3867" w14:textId="77777777" w:rsidR="00365B8B" w:rsidRDefault="00365B8B" w:rsidP="00365B8B">
      <w:pPr>
        <w:pStyle w:val="Bildetekst"/>
      </w:pPr>
      <w:bookmarkStart w:id="26" w:name="_Toc126231951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F069D3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Use</w:t>
      </w:r>
      <w:proofErr w:type="spellEnd"/>
      <w:r>
        <w:t xml:space="preserve"> Case diagram</w:t>
      </w:r>
      <w:bookmarkEnd w:id="26"/>
    </w:p>
    <w:p w14:paraId="537F7952" w14:textId="77777777" w:rsidR="00365B8B" w:rsidRPr="00924E0C" w:rsidRDefault="00365B8B" w:rsidP="00365B8B">
      <w:pPr>
        <w:pStyle w:val="Figure"/>
      </w:pPr>
    </w:p>
    <w:p w14:paraId="5C5E1794" w14:textId="77777777" w:rsidR="00D10861" w:rsidRDefault="00D10861" w:rsidP="00D10861">
      <w:pPr>
        <w:pStyle w:val="Overskrift2"/>
      </w:pPr>
      <w:bookmarkStart w:id="27" w:name="_Toc158625715"/>
      <w:r>
        <w:t>Avgrensninger</w:t>
      </w:r>
      <w:bookmarkEnd w:id="25"/>
      <w:bookmarkEnd w:id="27"/>
    </w:p>
    <w:p w14:paraId="2D1C98EB" w14:textId="77777777" w:rsidR="003C093D" w:rsidRDefault="00137B33" w:rsidP="003C093D">
      <w:pPr>
        <w:pStyle w:val="Brdtekst"/>
        <w:numPr>
          <w:ilvl w:val="0"/>
          <w:numId w:val="11"/>
        </w:numPr>
      </w:pPr>
      <w:r>
        <w:t xml:space="preserve">Dette spillet skal være en </w:t>
      </w:r>
      <w:proofErr w:type="spellStart"/>
      <w:r>
        <w:t>javafx</w:t>
      </w:r>
      <w:proofErr w:type="spellEnd"/>
      <w:r>
        <w:t xml:space="preserve"> applikasjon som kjøres lokalt på </w:t>
      </w:r>
      <w:proofErr w:type="spellStart"/>
      <w:r>
        <w:t>pcen</w:t>
      </w:r>
      <w:proofErr w:type="spellEnd"/>
      <w:r>
        <w:t xml:space="preserve">. </w:t>
      </w:r>
    </w:p>
    <w:p w14:paraId="33DB4EF4" w14:textId="77777777" w:rsidR="003C093D" w:rsidRDefault="00137B33" w:rsidP="003C093D">
      <w:pPr>
        <w:pStyle w:val="Brdtekst"/>
        <w:numPr>
          <w:ilvl w:val="0"/>
          <w:numId w:val="11"/>
        </w:numPr>
      </w:pPr>
      <w:r>
        <w:t xml:space="preserve">Bruk av </w:t>
      </w:r>
      <w:proofErr w:type="spellStart"/>
      <w:r>
        <w:t>fmxl</w:t>
      </w:r>
      <w:proofErr w:type="spellEnd"/>
      <w:r>
        <w:t xml:space="preserve"> og </w:t>
      </w:r>
      <w:proofErr w:type="spellStart"/>
      <w:r>
        <w:t>scenebuilder</w:t>
      </w:r>
      <w:proofErr w:type="spellEnd"/>
      <w:r>
        <w:t xml:space="preserve"> er ikke tillatt i sluttresultatet av denne oppgaven, men kan brukes for å lage skisser.</w:t>
      </w:r>
      <w:r w:rsidR="006573C1">
        <w:t xml:space="preserve"> </w:t>
      </w:r>
    </w:p>
    <w:p w14:paraId="19F25386" w14:textId="77777777" w:rsidR="00137B33" w:rsidRDefault="00137B33" w:rsidP="00137B33">
      <w:pPr>
        <w:pStyle w:val="Brdtekst"/>
      </w:pPr>
    </w:p>
    <w:p w14:paraId="0BC1E5D5" w14:textId="77777777" w:rsidR="00137B33" w:rsidRPr="00137B33" w:rsidRDefault="00137B33" w:rsidP="00137B33">
      <w:pPr>
        <w:pStyle w:val="Brdtekst"/>
      </w:pPr>
    </w:p>
    <w:p w14:paraId="20BB6BF9" w14:textId="77777777" w:rsidR="005C3B91" w:rsidRPr="005C3B91" w:rsidRDefault="005C3B91" w:rsidP="005C3B91">
      <w:pPr>
        <w:pStyle w:val="Comment"/>
      </w:pPr>
      <w:r>
        <w:t>[Er det gi</w:t>
      </w:r>
      <w:r w:rsidR="00A258DB">
        <w:t>tt noen avgrensninger/begrensninger i oppgaven? Beskriv i så fall disse her.</w:t>
      </w:r>
      <w:r w:rsidR="00DA3197">
        <w:t xml:space="preserve"> Avgrensninger kan f.eks. være teknologier dere </w:t>
      </w:r>
      <w:r w:rsidR="00DA3197">
        <w:rPr>
          <w:b/>
          <w:bCs/>
        </w:rPr>
        <w:t>må</w:t>
      </w:r>
      <w:r w:rsidR="00DA3197">
        <w:t xml:space="preserve"> bruke, </w:t>
      </w:r>
      <w:proofErr w:type="spellStart"/>
      <w:r w:rsidR="00DA3197">
        <w:t>el.l</w:t>
      </w:r>
      <w:proofErr w:type="spellEnd"/>
      <w:r w:rsidR="00DA3197">
        <w:t>. Dersom prosjektet ikke har noen avgrensninger, kan dette kapittelet utelates.</w:t>
      </w:r>
      <w:r w:rsidR="00A258DB">
        <w:t>]</w:t>
      </w:r>
    </w:p>
    <w:p w14:paraId="5129F5D0" w14:textId="77777777" w:rsidR="00703F69" w:rsidRDefault="00703F69" w:rsidP="00703F69">
      <w:pPr>
        <w:pStyle w:val="Overskrift2"/>
      </w:pPr>
      <w:bookmarkStart w:id="28" w:name="_Toc136784285"/>
      <w:bookmarkStart w:id="29" w:name="_Toc158625716"/>
      <w:r>
        <w:t>Begreper/Ordliste</w:t>
      </w:r>
      <w:bookmarkEnd w:id="28"/>
      <w:bookmarkEnd w:id="29"/>
    </w:p>
    <w:p w14:paraId="51C81BE8" w14:textId="77777777" w:rsidR="00DA3197" w:rsidRDefault="00703F69" w:rsidP="00703F69">
      <w:pPr>
        <w:pStyle w:val="Comment"/>
      </w:pPr>
      <w:r>
        <w:t xml:space="preserve">[Når man utvikler programvare for en kunde, er det viktig å etablere en felles forståelse for begreper/terminologi/ord som benyttes </w:t>
      </w:r>
      <w:r w:rsidRPr="00DA3197">
        <w:rPr>
          <w:b/>
          <w:bCs/>
        </w:rPr>
        <w:t>av kunden</w:t>
      </w:r>
      <w:r>
        <w:t xml:space="preserve">. Det er derfor svært vanlig å </w:t>
      </w:r>
      <w:r w:rsidR="00552AAF">
        <w:t xml:space="preserve">lage en "ordliste" og/eller en "Domene modell". Denne ordlisten er også et svært godt utgangspunkt for å finne frem til hvilke mulige </w:t>
      </w:r>
      <w:r w:rsidR="00552AAF">
        <w:rPr>
          <w:b/>
          <w:bCs/>
        </w:rPr>
        <w:t>klasser</w:t>
      </w:r>
      <w:r w:rsidR="00552AAF">
        <w:t xml:space="preserve"> det kan være aktuelt å </w:t>
      </w:r>
      <w:proofErr w:type="gramStart"/>
      <w:r w:rsidR="00552AAF">
        <w:t>implementere</w:t>
      </w:r>
      <w:proofErr w:type="gramEnd"/>
      <w:r w:rsidR="00552AAF">
        <w:t xml:space="preserve"> i løsningen</w:t>
      </w:r>
      <w:r w:rsidR="00DA3197">
        <w:t xml:space="preserve"> når denne skal utvikles</w:t>
      </w:r>
      <w:r w:rsidR="00552AAF">
        <w:t>. Bruk tid på denne slik at du har en god forståelse for begrepene.</w:t>
      </w:r>
    </w:p>
    <w:p w14:paraId="04E369FA" w14:textId="77777777" w:rsidR="00703F69" w:rsidRDefault="00DA3197" w:rsidP="00703F69">
      <w:pPr>
        <w:pStyle w:val="Comment"/>
      </w:pPr>
      <w:r>
        <w:lastRenderedPageBreak/>
        <w:t>Her kan man også bruke klasse-diagra</w:t>
      </w:r>
      <w:r w:rsidR="00412BBF">
        <w:t>m</w:t>
      </w:r>
      <w:r>
        <w:t xml:space="preserve">mer for å illustrere hvordan </w:t>
      </w:r>
      <w:r>
        <w:rPr>
          <w:b/>
          <w:bCs/>
        </w:rPr>
        <w:t>begreper</w:t>
      </w:r>
      <w:r>
        <w:t xml:space="preserve"> henger sammen. NB! Klasser i dette diagrammet er </w:t>
      </w:r>
      <w:r w:rsidRPr="00DA3197">
        <w:rPr>
          <w:b/>
          <w:bCs/>
        </w:rPr>
        <w:t>ikke</w:t>
      </w:r>
      <w:r>
        <w:t xml:space="preserve"> klassene du har valgt å </w:t>
      </w:r>
      <w:proofErr w:type="gramStart"/>
      <w:r>
        <w:t>implementere</w:t>
      </w:r>
      <w:proofErr w:type="gramEnd"/>
      <w:r>
        <w:t xml:space="preserve"> i prosjektet.]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954"/>
      </w:tblGrid>
      <w:tr w:rsidR="00552AAF" w14:paraId="23E48883" w14:textId="77777777" w:rsidTr="00552AAF">
        <w:trPr>
          <w:cantSplit/>
          <w:tblHeader/>
        </w:trPr>
        <w:tc>
          <w:tcPr>
            <w:tcW w:w="1980" w:type="dxa"/>
          </w:tcPr>
          <w:p w14:paraId="2365555E" w14:textId="77777777" w:rsidR="00552AAF" w:rsidRPr="00C123A5" w:rsidRDefault="00552AAF" w:rsidP="00552AAF">
            <w:pPr>
              <w:pStyle w:val="TabellTittel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Begrep</w:t>
            </w:r>
            <w:r w:rsidRPr="00C123A5">
              <w:rPr>
                <w:color w:val="000000" w:themeColor="text1"/>
              </w:rPr>
              <w:br/>
              <w:t>(Norsk)</w:t>
            </w:r>
          </w:p>
        </w:tc>
        <w:tc>
          <w:tcPr>
            <w:tcW w:w="2126" w:type="dxa"/>
          </w:tcPr>
          <w:p w14:paraId="0188BDCF" w14:textId="77777777" w:rsidR="00552AAF" w:rsidRPr="00C123A5" w:rsidRDefault="00552AAF" w:rsidP="00552AAF">
            <w:pPr>
              <w:pStyle w:val="TabellTittel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Begrep</w:t>
            </w:r>
            <w:r w:rsidRPr="00C123A5">
              <w:rPr>
                <w:color w:val="000000" w:themeColor="text1"/>
              </w:rPr>
              <w:br/>
              <w:t>(Engelsk)</w:t>
            </w:r>
          </w:p>
        </w:tc>
        <w:tc>
          <w:tcPr>
            <w:tcW w:w="4954" w:type="dxa"/>
          </w:tcPr>
          <w:p w14:paraId="75E66CB0" w14:textId="77777777" w:rsidR="00552AAF" w:rsidRDefault="00552AAF" w:rsidP="00552AAF">
            <w:pPr>
              <w:pStyle w:val="TabellTittel"/>
            </w:pPr>
            <w:proofErr w:type="spellStart"/>
            <w:r>
              <w:t>Betyding</w:t>
            </w:r>
            <w:proofErr w:type="spellEnd"/>
            <w:r>
              <w:t>/beskrivelse</w:t>
            </w:r>
          </w:p>
        </w:tc>
      </w:tr>
      <w:tr w:rsidR="00552AAF" w14:paraId="0F49C870" w14:textId="77777777" w:rsidTr="00552AAF">
        <w:trPr>
          <w:cantSplit/>
        </w:trPr>
        <w:tc>
          <w:tcPr>
            <w:tcW w:w="1980" w:type="dxa"/>
          </w:tcPr>
          <w:p w14:paraId="1155D01A" w14:textId="6CDA0FB5" w:rsidR="00552AAF" w:rsidRPr="008002A9" w:rsidRDefault="008002A9" w:rsidP="00703F69">
            <w:pPr>
              <w:pStyle w:val="Commen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Aksje</w:t>
            </w:r>
          </w:p>
        </w:tc>
        <w:tc>
          <w:tcPr>
            <w:tcW w:w="2126" w:type="dxa"/>
          </w:tcPr>
          <w:p w14:paraId="241D2600" w14:textId="07D913E6" w:rsidR="00552AAF" w:rsidRPr="00C123A5" w:rsidRDefault="00693649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Stock</w:t>
            </w:r>
          </w:p>
        </w:tc>
        <w:tc>
          <w:tcPr>
            <w:tcW w:w="4954" w:type="dxa"/>
          </w:tcPr>
          <w:p w14:paraId="0D479C74" w14:textId="4D10EF58" w:rsidR="00552AAF" w:rsidRDefault="00A05A9B" w:rsidP="00703F69">
            <w:pPr>
              <w:pStyle w:val="Comment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 aksje representerer et selskap som er notert på børsen, for eksempel Apple eller Microsoft. Når du kjøper andeler i en aksje, blir du medeier i selskapet, og verdien av andelene dine stiger eller faller i takt med selskapets aksjepris på børsen.</w:t>
            </w:r>
          </w:p>
        </w:tc>
      </w:tr>
      <w:tr w:rsidR="00560C99" w14:paraId="41C80CBE" w14:textId="77777777" w:rsidTr="00552AAF">
        <w:trPr>
          <w:cantSplit/>
        </w:trPr>
        <w:tc>
          <w:tcPr>
            <w:tcW w:w="1980" w:type="dxa"/>
          </w:tcPr>
          <w:p w14:paraId="35D62690" w14:textId="0F343A6F" w:rsidR="00560C99" w:rsidRDefault="00560C99" w:rsidP="00703F69">
            <w:pPr>
              <w:pStyle w:val="Commen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Andel</w:t>
            </w:r>
          </w:p>
        </w:tc>
        <w:tc>
          <w:tcPr>
            <w:tcW w:w="2126" w:type="dxa"/>
          </w:tcPr>
          <w:p w14:paraId="73923EC5" w14:textId="36F1EAE9" w:rsidR="00560C99" w:rsidRPr="00C123A5" w:rsidRDefault="00560C99" w:rsidP="00703F69">
            <w:pPr>
              <w:pStyle w:val="Comment"/>
              <w:rPr>
                <w:color w:val="000000" w:themeColor="text1"/>
              </w:rPr>
            </w:pPr>
            <w:proofErr w:type="spellStart"/>
            <w:r w:rsidRPr="00C123A5">
              <w:rPr>
                <w:color w:val="000000" w:themeColor="text1"/>
              </w:rPr>
              <w:t>Share</w:t>
            </w:r>
            <w:proofErr w:type="spellEnd"/>
          </w:p>
        </w:tc>
        <w:tc>
          <w:tcPr>
            <w:tcW w:w="4954" w:type="dxa"/>
          </w:tcPr>
          <w:p w14:paraId="4C7F1150" w14:textId="028E5755" w:rsidR="00560C99" w:rsidRDefault="00CB0E0F" w:rsidP="00703F69">
            <w:pPr>
              <w:pStyle w:val="Comment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 andel er en bit av et selskap som du eier. Hvis Apple er verdt 1000 kroner og du kjøper én andel til 100 kroner, eier du 10% av selskapet.</w:t>
            </w:r>
          </w:p>
        </w:tc>
      </w:tr>
      <w:tr w:rsidR="00552AAF" w14:paraId="765E8144" w14:textId="77777777" w:rsidTr="00552AAF">
        <w:trPr>
          <w:cantSplit/>
        </w:trPr>
        <w:tc>
          <w:tcPr>
            <w:tcW w:w="1980" w:type="dxa"/>
          </w:tcPr>
          <w:p w14:paraId="1C9B304E" w14:textId="39EF9DF3" w:rsidR="00552AAF" w:rsidRPr="00C123A5" w:rsidRDefault="002E21A9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Børs</w:t>
            </w:r>
          </w:p>
        </w:tc>
        <w:tc>
          <w:tcPr>
            <w:tcW w:w="2126" w:type="dxa"/>
          </w:tcPr>
          <w:p w14:paraId="0898DBFC" w14:textId="52681196" w:rsidR="00552AAF" w:rsidRPr="00C123A5" w:rsidRDefault="002E21A9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Exchange</w:t>
            </w:r>
          </w:p>
        </w:tc>
        <w:tc>
          <w:tcPr>
            <w:tcW w:w="4954" w:type="dxa"/>
          </w:tcPr>
          <w:p w14:paraId="6B3BF623" w14:textId="7AB168EC" w:rsidR="00552AAF" w:rsidRDefault="00CB0E0F" w:rsidP="00703F69">
            <w:pPr>
              <w:pStyle w:val="Comment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En børs er en organisert markedsplass hvor kjøpere og selgere møtes for å handle aksjer, for eksempel Oslo Børs eller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Nasdaq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 Børsen sørger for at handelen foregår på en ordnet og regulert måte.</w:t>
            </w:r>
          </w:p>
        </w:tc>
      </w:tr>
      <w:tr w:rsidR="00552AAF" w14:paraId="5004F249" w14:textId="77777777" w:rsidTr="00552AAF">
        <w:trPr>
          <w:cantSplit/>
        </w:trPr>
        <w:tc>
          <w:tcPr>
            <w:tcW w:w="1980" w:type="dxa"/>
          </w:tcPr>
          <w:p w14:paraId="229204C4" w14:textId="7063C09D" w:rsidR="00552AAF" w:rsidRPr="00C123A5" w:rsidRDefault="002E21A9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Transaksjon</w:t>
            </w:r>
          </w:p>
        </w:tc>
        <w:tc>
          <w:tcPr>
            <w:tcW w:w="2126" w:type="dxa"/>
          </w:tcPr>
          <w:p w14:paraId="56CD9ECE" w14:textId="02942DA8" w:rsidR="00552AAF" w:rsidRPr="00C123A5" w:rsidRDefault="002E21A9" w:rsidP="00703F69">
            <w:pPr>
              <w:pStyle w:val="Comment"/>
              <w:rPr>
                <w:color w:val="000000" w:themeColor="text1"/>
              </w:rPr>
            </w:pPr>
            <w:proofErr w:type="spellStart"/>
            <w:r w:rsidRPr="00C123A5">
              <w:rPr>
                <w:color w:val="000000" w:themeColor="text1"/>
              </w:rPr>
              <w:t>Transaction</w:t>
            </w:r>
            <w:proofErr w:type="spellEnd"/>
          </w:p>
        </w:tc>
        <w:tc>
          <w:tcPr>
            <w:tcW w:w="4954" w:type="dxa"/>
          </w:tcPr>
          <w:p w14:paraId="2952293E" w14:textId="28A6FFF7" w:rsidR="00552AAF" w:rsidRDefault="00CB0E0F" w:rsidP="00703F69">
            <w:pPr>
              <w:pStyle w:val="Comment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 transaksjon er rett og slett en handel — enten et kjøp eller et salg. Hver gang du kjøper eller selger andeler på børsen registreres det som en transaksjon med tilhørende pris, tidspunkt og kostnader som kurtasje og skatt.</w:t>
            </w:r>
          </w:p>
        </w:tc>
      </w:tr>
      <w:tr w:rsidR="00552AAF" w14:paraId="13D240FA" w14:textId="77777777" w:rsidTr="00552AAF">
        <w:trPr>
          <w:cantSplit/>
        </w:trPr>
        <w:tc>
          <w:tcPr>
            <w:tcW w:w="1980" w:type="dxa"/>
          </w:tcPr>
          <w:p w14:paraId="68CFAE4A" w14:textId="17A44B88" w:rsidR="00552AAF" w:rsidRPr="00C123A5" w:rsidRDefault="002E21A9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Transaksjons Arkiv</w:t>
            </w:r>
          </w:p>
        </w:tc>
        <w:tc>
          <w:tcPr>
            <w:tcW w:w="2126" w:type="dxa"/>
          </w:tcPr>
          <w:p w14:paraId="025E2993" w14:textId="2F8E3A8B" w:rsidR="00552AAF" w:rsidRPr="00C123A5" w:rsidRDefault="002E21A9" w:rsidP="00703F69">
            <w:pPr>
              <w:pStyle w:val="Comment"/>
              <w:rPr>
                <w:color w:val="000000" w:themeColor="text1"/>
              </w:rPr>
            </w:pPr>
            <w:proofErr w:type="spellStart"/>
            <w:r w:rsidRPr="00C123A5">
              <w:rPr>
                <w:color w:val="000000" w:themeColor="text1"/>
              </w:rPr>
              <w:t>Transcation</w:t>
            </w:r>
            <w:proofErr w:type="spellEnd"/>
            <w:r w:rsidRPr="00C123A5">
              <w:rPr>
                <w:color w:val="000000" w:themeColor="text1"/>
              </w:rPr>
              <w:t xml:space="preserve"> </w:t>
            </w:r>
            <w:proofErr w:type="spellStart"/>
            <w:r w:rsidRPr="00C123A5">
              <w:rPr>
                <w:color w:val="000000" w:themeColor="text1"/>
              </w:rPr>
              <w:t>archive</w:t>
            </w:r>
            <w:proofErr w:type="spellEnd"/>
          </w:p>
        </w:tc>
        <w:tc>
          <w:tcPr>
            <w:tcW w:w="4954" w:type="dxa"/>
          </w:tcPr>
          <w:p w14:paraId="716D93F6" w14:textId="04DCE850" w:rsidR="00552AAF" w:rsidRPr="00C123A5" w:rsidRDefault="00CB0E0F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Et transaksjonsarkiv er en oversikt over alle transaksjoner du har gjort med tilhørende informasjon</w:t>
            </w:r>
          </w:p>
        </w:tc>
      </w:tr>
      <w:tr w:rsidR="00DA3197" w14:paraId="2A30D482" w14:textId="77777777" w:rsidTr="00552AAF">
        <w:trPr>
          <w:cantSplit/>
        </w:trPr>
        <w:tc>
          <w:tcPr>
            <w:tcW w:w="1980" w:type="dxa"/>
          </w:tcPr>
          <w:p w14:paraId="041383ED" w14:textId="36FBB13C" w:rsidR="00DA3197" w:rsidRPr="00C123A5" w:rsidRDefault="00C123A5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>kurtasje</w:t>
            </w:r>
          </w:p>
        </w:tc>
        <w:tc>
          <w:tcPr>
            <w:tcW w:w="2126" w:type="dxa"/>
          </w:tcPr>
          <w:p w14:paraId="7BB8CB0C" w14:textId="43D1561B" w:rsidR="00DA3197" w:rsidRPr="00C123A5" w:rsidRDefault="00CB0E0F" w:rsidP="00703F69">
            <w:pPr>
              <w:pStyle w:val="Comment"/>
              <w:rPr>
                <w:color w:val="000000" w:themeColor="text1"/>
              </w:rPr>
            </w:pPr>
            <w:proofErr w:type="spellStart"/>
            <w:r w:rsidRPr="00C123A5">
              <w:rPr>
                <w:color w:val="000000" w:themeColor="text1"/>
              </w:rPr>
              <w:t>Commision</w:t>
            </w:r>
            <w:proofErr w:type="spellEnd"/>
          </w:p>
        </w:tc>
        <w:tc>
          <w:tcPr>
            <w:tcW w:w="4954" w:type="dxa"/>
          </w:tcPr>
          <w:p w14:paraId="7B529526" w14:textId="5BB2E52B" w:rsidR="00DA3197" w:rsidRPr="00C123A5" w:rsidRDefault="009F72C6" w:rsidP="00703F69">
            <w:pPr>
              <w:pStyle w:val="Comment"/>
              <w:rPr>
                <w:color w:val="000000" w:themeColor="text1"/>
              </w:rPr>
            </w:pPr>
            <w:r w:rsidRPr="00C123A5">
              <w:rPr>
                <w:color w:val="000000" w:themeColor="text1"/>
              </w:rPr>
              <w:t xml:space="preserve">Kommisjon er en liten avgift du må betale </w:t>
            </w:r>
            <w:r w:rsidR="00A13F0F" w:rsidRPr="00C123A5">
              <w:rPr>
                <w:color w:val="000000" w:themeColor="text1"/>
              </w:rPr>
              <w:t xml:space="preserve">til </w:t>
            </w:r>
            <w:r w:rsidR="00C123A5" w:rsidRPr="00C123A5">
              <w:rPr>
                <w:color w:val="000000" w:themeColor="text1"/>
              </w:rPr>
              <w:t>aksjemegleren man bruker eks. Nordnet.</w:t>
            </w:r>
          </w:p>
        </w:tc>
      </w:tr>
      <w:tr w:rsidR="000E73AB" w14:paraId="3096662B" w14:textId="77777777" w:rsidTr="00552AAF">
        <w:trPr>
          <w:cantSplit/>
        </w:trPr>
        <w:tc>
          <w:tcPr>
            <w:tcW w:w="1980" w:type="dxa"/>
          </w:tcPr>
          <w:p w14:paraId="4A49A307" w14:textId="24612A56" w:rsidR="000E73AB" w:rsidRDefault="000E73AB" w:rsidP="00703F69">
            <w:pPr>
              <w:pStyle w:val="Comment"/>
            </w:pPr>
          </w:p>
        </w:tc>
        <w:tc>
          <w:tcPr>
            <w:tcW w:w="2126" w:type="dxa"/>
          </w:tcPr>
          <w:p w14:paraId="0600276D" w14:textId="548D17A7" w:rsidR="000E73AB" w:rsidRDefault="000E73AB" w:rsidP="00703F69">
            <w:pPr>
              <w:pStyle w:val="Comment"/>
            </w:pPr>
          </w:p>
        </w:tc>
        <w:tc>
          <w:tcPr>
            <w:tcW w:w="4954" w:type="dxa"/>
          </w:tcPr>
          <w:p w14:paraId="4EF538F1" w14:textId="77777777" w:rsidR="000E73AB" w:rsidRDefault="000E73AB" w:rsidP="00703F69">
            <w:pPr>
              <w:pStyle w:val="Comment"/>
            </w:pPr>
          </w:p>
        </w:tc>
      </w:tr>
      <w:tr w:rsidR="000E73AB" w14:paraId="1161E53C" w14:textId="77777777" w:rsidTr="00552AAF">
        <w:trPr>
          <w:cantSplit/>
        </w:trPr>
        <w:tc>
          <w:tcPr>
            <w:tcW w:w="1980" w:type="dxa"/>
          </w:tcPr>
          <w:p w14:paraId="227C1B84" w14:textId="1215E368" w:rsidR="000E73AB" w:rsidRDefault="000E73AB" w:rsidP="00703F69">
            <w:pPr>
              <w:pStyle w:val="Comment"/>
            </w:pPr>
          </w:p>
        </w:tc>
        <w:tc>
          <w:tcPr>
            <w:tcW w:w="2126" w:type="dxa"/>
          </w:tcPr>
          <w:p w14:paraId="0E385825" w14:textId="364C09EF" w:rsidR="000E73AB" w:rsidRDefault="000E73AB" w:rsidP="00703F69">
            <w:pPr>
              <w:pStyle w:val="Comment"/>
            </w:pPr>
          </w:p>
        </w:tc>
        <w:tc>
          <w:tcPr>
            <w:tcW w:w="4954" w:type="dxa"/>
          </w:tcPr>
          <w:p w14:paraId="229A37F8" w14:textId="77777777" w:rsidR="000E73AB" w:rsidRDefault="000E73AB" w:rsidP="00703F69">
            <w:pPr>
              <w:pStyle w:val="Comment"/>
            </w:pPr>
          </w:p>
        </w:tc>
      </w:tr>
      <w:tr w:rsidR="00D06692" w14:paraId="646A0FC7" w14:textId="77777777" w:rsidTr="00552AAF">
        <w:trPr>
          <w:cantSplit/>
        </w:trPr>
        <w:tc>
          <w:tcPr>
            <w:tcW w:w="1980" w:type="dxa"/>
          </w:tcPr>
          <w:p w14:paraId="4430F663" w14:textId="06FEE783" w:rsidR="00D06692" w:rsidRDefault="00D06692" w:rsidP="00703F69">
            <w:pPr>
              <w:pStyle w:val="Comment"/>
            </w:pPr>
          </w:p>
        </w:tc>
        <w:tc>
          <w:tcPr>
            <w:tcW w:w="2126" w:type="dxa"/>
          </w:tcPr>
          <w:p w14:paraId="2568FD3F" w14:textId="484B2CB5" w:rsidR="00D06692" w:rsidRDefault="00D06692" w:rsidP="00703F69">
            <w:pPr>
              <w:pStyle w:val="Comment"/>
            </w:pPr>
          </w:p>
        </w:tc>
        <w:tc>
          <w:tcPr>
            <w:tcW w:w="4954" w:type="dxa"/>
          </w:tcPr>
          <w:p w14:paraId="47C82617" w14:textId="77777777" w:rsidR="00D06692" w:rsidRDefault="00D06692" w:rsidP="00703F69">
            <w:pPr>
              <w:pStyle w:val="Comment"/>
            </w:pPr>
          </w:p>
        </w:tc>
      </w:tr>
    </w:tbl>
    <w:p w14:paraId="2E5542E3" w14:textId="77777777" w:rsidR="00552AAF" w:rsidRPr="00552AAF" w:rsidRDefault="00626E73" w:rsidP="00626E73">
      <w:pPr>
        <w:pStyle w:val="Bildetekst"/>
      </w:pPr>
      <w:bookmarkStart w:id="30" w:name="_Toc126231737"/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F069D3">
        <w:rPr>
          <w:noProof/>
        </w:rPr>
        <w:t>1</w:t>
      </w:r>
      <w:r>
        <w:fldChar w:fldCharType="end"/>
      </w:r>
      <w:r>
        <w:t xml:space="preserve"> Begreper og ordliste</w:t>
      </w:r>
      <w:bookmarkEnd w:id="30"/>
    </w:p>
    <w:p w14:paraId="17F3D921" w14:textId="77777777" w:rsidR="00811239" w:rsidRDefault="00811239" w:rsidP="00FA69EA">
      <w:pPr>
        <w:pStyle w:val="Overskrift1"/>
      </w:pPr>
      <w:bookmarkStart w:id="31" w:name="_Toc136784286"/>
      <w:bookmarkStart w:id="32" w:name="_Toc158625717"/>
      <w:bookmarkStart w:id="33" w:name="_Ref125374860"/>
      <w:bookmarkStart w:id="34" w:name="_Ref125374869"/>
      <w:bookmarkStart w:id="35" w:name="_Ref125375184"/>
      <w:r>
        <w:t>Teori</w:t>
      </w:r>
      <w:bookmarkEnd w:id="31"/>
      <w:bookmarkEnd w:id="32"/>
    </w:p>
    <w:p w14:paraId="00DD9897" w14:textId="77777777" w:rsidR="00811239" w:rsidRPr="00DA34C8" w:rsidRDefault="00811239" w:rsidP="00811239">
      <w:pPr>
        <w:pStyle w:val="Comment"/>
      </w:pPr>
      <w:r>
        <w:t xml:space="preserve">[Her beskriver du de </w:t>
      </w:r>
      <w:r>
        <w:rPr>
          <w:b/>
          <w:bCs/>
        </w:rPr>
        <w:t>teoriene</w:t>
      </w:r>
      <w:r>
        <w:t xml:space="preserve"> og </w:t>
      </w:r>
      <w:r>
        <w:rPr>
          <w:b/>
          <w:bCs/>
        </w:rPr>
        <w:t>beste praksiser</w:t>
      </w:r>
      <w:r>
        <w:t xml:space="preserve"> som </w:t>
      </w:r>
      <w:r w:rsidR="000F0C9D">
        <w:t>dere</w:t>
      </w:r>
      <w:r w:rsidR="00DA34C8">
        <w:t xml:space="preserve"> har</w:t>
      </w:r>
      <w:r>
        <w:t xml:space="preserve"> benytte</w:t>
      </w:r>
      <w:r w:rsidR="00DA34C8">
        <w:t xml:space="preserve">t </w:t>
      </w:r>
      <w:r>
        <w:t xml:space="preserve">ved utvikling av en programvare, som kobling, </w:t>
      </w:r>
      <w:proofErr w:type="spellStart"/>
      <w:r>
        <w:t>cohesion</w:t>
      </w:r>
      <w:proofErr w:type="spellEnd"/>
      <w:r>
        <w:t>, SOLID osv.</w:t>
      </w:r>
      <w:r w:rsidR="00DA34C8">
        <w:t xml:space="preserve"> Beskriv </w:t>
      </w:r>
      <w:r w:rsidR="00DA34C8">
        <w:rPr>
          <w:b/>
          <w:bCs/>
        </w:rPr>
        <w:t>hvilke teorier</w:t>
      </w:r>
      <w:r w:rsidR="00DA34C8">
        <w:t xml:space="preserve"> og IKKE </w:t>
      </w:r>
      <w:r w:rsidR="00DA34C8" w:rsidRPr="00DA34C8">
        <w:rPr>
          <w:b/>
          <w:bCs/>
        </w:rPr>
        <w:t>hvordan</w:t>
      </w:r>
      <w:r w:rsidR="00DA34C8">
        <w:t xml:space="preserve"> dere har brukt teoriene. Det hører hjemme i resultat og diskusjon.</w:t>
      </w:r>
    </w:p>
    <w:p w14:paraId="503384EA" w14:textId="77777777" w:rsidR="00DA34C8" w:rsidRPr="00DA34C8" w:rsidRDefault="00DA34C8" w:rsidP="00811239">
      <w:pPr>
        <w:pStyle w:val="Comment"/>
      </w:pPr>
      <w:r>
        <w:t xml:space="preserve">Her må dere referere til </w:t>
      </w:r>
      <w:r>
        <w:rPr>
          <w:b/>
          <w:bCs/>
        </w:rPr>
        <w:t>kilder</w:t>
      </w:r>
      <w:r>
        <w:t xml:space="preserve"> (som legges til i kapittelet </w:t>
      </w:r>
      <w:r>
        <w:rPr>
          <w:b/>
          <w:bCs/>
        </w:rPr>
        <w:t>Referanser</w:t>
      </w:r>
      <w:r>
        <w:t xml:space="preserve">). </w:t>
      </w:r>
    </w:p>
    <w:p w14:paraId="637ED75A" w14:textId="77777777" w:rsidR="00DA34C8" w:rsidRDefault="00811239" w:rsidP="00811239">
      <w:pPr>
        <w:pStyle w:val="Comment"/>
      </w:pPr>
      <w:r>
        <w:t>Når du senere skal skrive drøfting og konklusjon, må du henvise tilbake til dette kapittelet og svare på om løsningen du har levert er løst i henhold til disse</w:t>
      </w:r>
      <w:r w:rsidR="00DA34C8">
        <w:t xml:space="preserve"> teoriene/beste praksisene</w:t>
      </w:r>
      <w:r>
        <w:t xml:space="preserve">. </w:t>
      </w:r>
    </w:p>
    <w:p w14:paraId="141894E7" w14:textId="77777777" w:rsidR="00DA34C8" w:rsidRDefault="00811239" w:rsidP="00811239">
      <w:pPr>
        <w:pStyle w:val="Comment"/>
      </w:pPr>
      <w:r>
        <w:t xml:space="preserve">Unngå å beskrive om grunnleggende teorier som «hva er </w:t>
      </w:r>
      <w:proofErr w:type="spellStart"/>
      <w:r>
        <w:t>OOP</w:t>
      </w:r>
      <w:proofErr w:type="spellEnd"/>
      <w:r>
        <w:t>», «</w:t>
      </w:r>
      <w:r w:rsidR="000F0C9D">
        <w:t>Programmeringsspråket</w:t>
      </w:r>
      <w:r>
        <w:t xml:space="preserve"> Java» osv.</w:t>
      </w:r>
    </w:p>
    <w:p w14:paraId="0E152967" w14:textId="77777777" w:rsidR="00811239" w:rsidRDefault="00DA34C8" w:rsidP="00811239">
      <w:pPr>
        <w:pStyle w:val="Comment"/>
      </w:pPr>
      <w:r>
        <w:t>S</w:t>
      </w:r>
      <w:r w:rsidR="000E1858">
        <w:t xml:space="preserve">kriv </w:t>
      </w:r>
      <w:r w:rsidR="000E1858">
        <w:rPr>
          <w:b/>
          <w:bCs/>
        </w:rPr>
        <w:t xml:space="preserve">kun teoripunkter som du faktisk har benyttet i ditt design, og som du faktisk diskuterer i diskusjonen </w:t>
      </w:r>
      <w:r w:rsidR="000E1858" w:rsidRPr="00C40466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609"/>
          </mc:Choice>
          <mc:Fallback>
            <w:t>😉</w:t>
          </mc:Fallback>
        </mc:AlternateContent>
      </w:r>
      <w:r w:rsidR="00811239">
        <w:t>]</w:t>
      </w:r>
    </w:p>
    <w:p w14:paraId="56B337D6" w14:textId="4DCD32B0" w:rsidR="00351C77" w:rsidRDefault="00BD662B" w:rsidP="00811239">
      <w:pPr>
        <w:pStyle w:val="Comment"/>
        <w:rPr>
          <w:i w:val="0"/>
          <w:iCs/>
          <w:color w:val="000000" w:themeColor="text1"/>
        </w:rPr>
      </w:pPr>
      <w:proofErr w:type="spellStart"/>
      <w:r w:rsidRPr="00BD662B">
        <w:rPr>
          <w:b/>
          <w:bCs/>
          <w:i w:val="0"/>
          <w:iCs/>
          <w:color w:val="000000" w:themeColor="text1"/>
        </w:rPr>
        <w:t>M</w:t>
      </w:r>
      <w:r w:rsidR="00E914DE">
        <w:rPr>
          <w:b/>
          <w:bCs/>
          <w:i w:val="0"/>
          <w:iCs/>
          <w:color w:val="000000" w:themeColor="text1"/>
        </w:rPr>
        <w:t>V</w:t>
      </w:r>
      <w:r w:rsidRPr="00BD662B">
        <w:rPr>
          <w:b/>
          <w:bCs/>
          <w:i w:val="0"/>
          <w:iCs/>
          <w:color w:val="000000" w:themeColor="text1"/>
        </w:rPr>
        <w:t>C</w:t>
      </w:r>
      <w:proofErr w:type="spellEnd"/>
      <w:r w:rsidR="00E914DE">
        <w:rPr>
          <w:b/>
          <w:bCs/>
          <w:i w:val="0"/>
          <w:iCs/>
          <w:color w:val="000000" w:themeColor="text1"/>
        </w:rPr>
        <w:t xml:space="preserve"> (Model, </w:t>
      </w:r>
      <w:proofErr w:type="spellStart"/>
      <w:r w:rsidR="00E914DE">
        <w:rPr>
          <w:b/>
          <w:bCs/>
          <w:i w:val="0"/>
          <w:iCs/>
          <w:color w:val="000000" w:themeColor="text1"/>
        </w:rPr>
        <w:t>View</w:t>
      </w:r>
      <w:proofErr w:type="spellEnd"/>
      <w:r w:rsidR="00E914DE">
        <w:rPr>
          <w:b/>
          <w:bCs/>
          <w:i w:val="0"/>
          <w:iCs/>
          <w:color w:val="000000" w:themeColor="text1"/>
        </w:rPr>
        <w:t xml:space="preserve">, Controller) </w:t>
      </w:r>
      <w:r w:rsidR="006D2B89">
        <w:rPr>
          <w:b/>
          <w:bCs/>
          <w:i w:val="0"/>
          <w:iCs/>
          <w:color w:val="000000" w:themeColor="text1"/>
        </w:rPr>
        <w:t>–</w:t>
      </w:r>
      <w:r w:rsidR="00E914DE">
        <w:rPr>
          <w:b/>
          <w:bCs/>
          <w:i w:val="0"/>
          <w:iCs/>
          <w:color w:val="000000" w:themeColor="text1"/>
        </w:rPr>
        <w:t xml:space="preserve"> </w:t>
      </w:r>
      <w:r w:rsidR="006D2B89" w:rsidRPr="006D2B89">
        <w:rPr>
          <w:i w:val="0"/>
          <w:iCs/>
          <w:color w:val="000000" w:themeColor="text1"/>
        </w:rPr>
        <w:t>En simpel måte å organisere kode og klasser på</w:t>
      </w:r>
      <w:r w:rsidR="00D00B60">
        <w:rPr>
          <w:i w:val="0"/>
          <w:iCs/>
          <w:color w:val="000000" w:themeColor="text1"/>
        </w:rPr>
        <w:t xml:space="preserve"> i tre lag. Her ligger all logikk </w:t>
      </w:r>
      <w:r w:rsidR="007813CE">
        <w:rPr>
          <w:i w:val="0"/>
          <w:iCs/>
          <w:color w:val="000000" w:themeColor="text1"/>
        </w:rPr>
        <w:t>og data som</w:t>
      </w:r>
      <w:r w:rsidR="00576254">
        <w:rPr>
          <w:i w:val="0"/>
          <w:iCs/>
          <w:color w:val="000000" w:themeColor="text1"/>
        </w:rPr>
        <w:t xml:space="preserve"> under Model. </w:t>
      </w:r>
      <w:r w:rsidR="00031400">
        <w:rPr>
          <w:i w:val="0"/>
          <w:iCs/>
          <w:color w:val="000000" w:themeColor="text1"/>
        </w:rPr>
        <w:t xml:space="preserve">Under </w:t>
      </w:r>
      <w:proofErr w:type="spellStart"/>
      <w:r w:rsidR="00031400">
        <w:rPr>
          <w:i w:val="0"/>
          <w:iCs/>
          <w:color w:val="000000" w:themeColor="text1"/>
        </w:rPr>
        <w:t>View</w:t>
      </w:r>
      <w:proofErr w:type="spellEnd"/>
      <w:r w:rsidR="00031400">
        <w:rPr>
          <w:i w:val="0"/>
          <w:iCs/>
          <w:color w:val="000000" w:themeColor="text1"/>
        </w:rPr>
        <w:t xml:space="preserve"> ligger alt som en bruker ser, altså GUI</w:t>
      </w:r>
      <w:r w:rsidR="006C4844">
        <w:rPr>
          <w:i w:val="0"/>
          <w:iCs/>
          <w:color w:val="000000" w:themeColor="text1"/>
        </w:rPr>
        <w:t xml:space="preserve">. Under </w:t>
      </w:r>
      <w:proofErr w:type="spellStart"/>
      <w:r w:rsidR="006C4844">
        <w:rPr>
          <w:i w:val="0"/>
          <w:iCs/>
          <w:color w:val="000000" w:themeColor="text1"/>
        </w:rPr>
        <w:t>controller</w:t>
      </w:r>
      <w:proofErr w:type="spellEnd"/>
      <w:r w:rsidR="006C4844">
        <w:rPr>
          <w:i w:val="0"/>
          <w:iCs/>
          <w:color w:val="000000" w:themeColor="text1"/>
        </w:rPr>
        <w:t xml:space="preserve"> ligger kommunikasjonen mellom logikken og </w:t>
      </w:r>
      <w:r w:rsidR="00CB2D83">
        <w:rPr>
          <w:i w:val="0"/>
          <w:iCs/>
          <w:color w:val="000000" w:themeColor="text1"/>
        </w:rPr>
        <w:t>GUI. Dette kan være alt fra hva som skjer når du trykker på knapper, til hvordan dataene skal vises.</w:t>
      </w:r>
    </w:p>
    <w:p w14:paraId="61CF1FC3" w14:textId="250FA3E5" w:rsidR="00CB2D83" w:rsidRDefault="00CB2D83" w:rsidP="00811239">
      <w:pPr>
        <w:pStyle w:val="Comment"/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 xml:space="preserve">Innkapsling </w:t>
      </w:r>
      <w:r w:rsidR="00D242C7">
        <w:rPr>
          <w:b/>
          <w:bCs/>
          <w:i w:val="0"/>
          <w:iCs/>
          <w:color w:val="000000" w:themeColor="text1"/>
        </w:rPr>
        <w:t>–</w:t>
      </w:r>
      <w:r>
        <w:rPr>
          <w:b/>
          <w:bCs/>
          <w:i w:val="0"/>
          <w:iCs/>
          <w:color w:val="000000" w:themeColor="text1"/>
        </w:rPr>
        <w:t xml:space="preserve"> </w:t>
      </w:r>
      <w:r w:rsidR="00D242C7" w:rsidRPr="00D242C7">
        <w:rPr>
          <w:i w:val="0"/>
          <w:iCs/>
          <w:color w:val="000000" w:themeColor="text1"/>
        </w:rPr>
        <w:t xml:space="preserve">Innkapsling går ut på at en klasse ikke offentlig </w:t>
      </w:r>
      <w:proofErr w:type="spellStart"/>
      <w:r w:rsidR="00D242C7" w:rsidRPr="00D242C7">
        <w:rPr>
          <w:i w:val="0"/>
          <w:iCs/>
          <w:color w:val="000000" w:themeColor="text1"/>
        </w:rPr>
        <w:t>delere</w:t>
      </w:r>
      <w:proofErr w:type="spellEnd"/>
      <w:r w:rsidR="00D242C7" w:rsidRPr="00D242C7">
        <w:rPr>
          <w:i w:val="0"/>
          <w:iCs/>
          <w:color w:val="000000" w:themeColor="text1"/>
        </w:rPr>
        <w:t xml:space="preserve"> intern data gjennom direkte tilgang til objekter, men heller deler det gjennom </w:t>
      </w:r>
      <w:proofErr w:type="spellStart"/>
      <w:r w:rsidR="00D242C7" w:rsidRPr="00D242C7">
        <w:rPr>
          <w:i w:val="0"/>
          <w:iCs/>
          <w:color w:val="000000" w:themeColor="text1"/>
        </w:rPr>
        <w:t>get</w:t>
      </w:r>
      <w:proofErr w:type="spellEnd"/>
      <w:r w:rsidR="00D242C7" w:rsidRPr="00D242C7">
        <w:rPr>
          <w:i w:val="0"/>
          <w:iCs/>
          <w:color w:val="000000" w:themeColor="text1"/>
        </w:rPr>
        <w:t xml:space="preserve"> og </w:t>
      </w:r>
      <w:proofErr w:type="spellStart"/>
      <w:r w:rsidR="00D242C7" w:rsidRPr="00D242C7">
        <w:rPr>
          <w:i w:val="0"/>
          <w:iCs/>
          <w:color w:val="000000" w:themeColor="text1"/>
        </w:rPr>
        <w:t>set</w:t>
      </w:r>
      <w:proofErr w:type="spellEnd"/>
      <w:r w:rsidR="00D242C7" w:rsidRPr="00D242C7">
        <w:rPr>
          <w:i w:val="0"/>
          <w:iCs/>
          <w:color w:val="000000" w:themeColor="text1"/>
        </w:rPr>
        <w:t xml:space="preserve"> metoder</w:t>
      </w:r>
    </w:p>
    <w:p w14:paraId="238EE0C8" w14:textId="77777777" w:rsidR="00BA5E4F" w:rsidRDefault="00BA5E4F" w:rsidP="00811239">
      <w:pPr>
        <w:pStyle w:val="Comment"/>
        <w:rPr>
          <w:i w:val="0"/>
          <w:iCs/>
          <w:color w:val="000000" w:themeColor="text1"/>
        </w:rPr>
      </w:pPr>
    </w:p>
    <w:p w14:paraId="5829492F" w14:textId="7E5BC66C" w:rsidR="00BA5E4F" w:rsidRDefault="00BA5E4F" w:rsidP="00811239">
      <w:pPr>
        <w:pStyle w:val="Comment"/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 xml:space="preserve">Arv </w:t>
      </w:r>
      <w:r w:rsidR="005F5A5C">
        <w:rPr>
          <w:b/>
          <w:bCs/>
          <w:i w:val="0"/>
          <w:iCs/>
          <w:color w:val="000000" w:themeColor="text1"/>
        </w:rPr>
        <w:t>–</w:t>
      </w:r>
      <w:r>
        <w:rPr>
          <w:b/>
          <w:bCs/>
          <w:i w:val="0"/>
          <w:iCs/>
          <w:color w:val="000000" w:themeColor="text1"/>
        </w:rPr>
        <w:t xml:space="preserve"> </w:t>
      </w:r>
      <w:r>
        <w:rPr>
          <w:i w:val="0"/>
          <w:iCs/>
          <w:color w:val="000000" w:themeColor="text1"/>
        </w:rPr>
        <w:t>Arv</w:t>
      </w:r>
      <w:r w:rsidR="005F5A5C">
        <w:rPr>
          <w:i w:val="0"/>
          <w:iCs/>
          <w:color w:val="000000" w:themeColor="text1"/>
        </w:rPr>
        <w:t xml:space="preserve"> omhandler at en klasse kan «arve» oppsett og metoder fra en annen klasse</w:t>
      </w:r>
      <w:r w:rsidR="007C6DA6">
        <w:rPr>
          <w:i w:val="0"/>
          <w:iCs/>
          <w:color w:val="000000" w:themeColor="text1"/>
        </w:rPr>
        <w:t>.</w:t>
      </w:r>
      <w:r w:rsidR="008B61B4">
        <w:rPr>
          <w:i w:val="0"/>
          <w:iCs/>
          <w:color w:val="000000" w:themeColor="text1"/>
        </w:rPr>
        <w:t xml:space="preserve"> Dette gjøres slik at like klasser kan bruke samme metoder,</w:t>
      </w:r>
      <w:r w:rsidR="00C67C86">
        <w:rPr>
          <w:i w:val="0"/>
          <w:iCs/>
          <w:color w:val="000000" w:themeColor="text1"/>
        </w:rPr>
        <w:t xml:space="preserve"> såkalt «</w:t>
      </w:r>
      <w:proofErr w:type="spellStart"/>
      <w:r w:rsidR="00C67C86">
        <w:rPr>
          <w:i w:val="0"/>
          <w:iCs/>
          <w:color w:val="000000" w:themeColor="text1"/>
        </w:rPr>
        <w:t>extende</w:t>
      </w:r>
      <w:proofErr w:type="spellEnd"/>
      <w:r w:rsidR="00C67C86">
        <w:rPr>
          <w:i w:val="0"/>
          <w:iCs/>
          <w:color w:val="000000" w:themeColor="text1"/>
        </w:rPr>
        <w:t>» en annen klasse, slik at man slipper og duplisere kode.</w:t>
      </w:r>
    </w:p>
    <w:p w14:paraId="2B593FBC" w14:textId="3AB38E9F" w:rsidR="00C67C86" w:rsidRDefault="00764D56" w:rsidP="00811239">
      <w:pPr>
        <w:pStyle w:val="Comment"/>
        <w:rPr>
          <w:i w:val="0"/>
          <w:iCs/>
          <w:color w:val="000000" w:themeColor="text1"/>
        </w:rPr>
      </w:pPr>
      <w:r w:rsidRPr="00764D56">
        <w:rPr>
          <w:b/>
          <w:bCs/>
          <w:i w:val="0"/>
          <w:iCs/>
          <w:color w:val="000000" w:themeColor="text1"/>
        </w:rPr>
        <w:t>Kohesjon</w:t>
      </w:r>
      <w:r>
        <w:rPr>
          <w:i w:val="0"/>
          <w:iCs/>
          <w:color w:val="000000" w:themeColor="text1"/>
        </w:rPr>
        <w:t xml:space="preserve"> – </w:t>
      </w:r>
      <w:r w:rsidR="000C37DE">
        <w:rPr>
          <w:i w:val="0"/>
          <w:iCs/>
          <w:color w:val="000000" w:themeColor="text1"/>
        </w:rPr>
        <w:t>Kohesjon handler i hovedsak om hvor spesifik</w:t>
      </w:r>
      <w:r w:rsidR="00CF15FC">
        <w:rPr>
          <w:i w:val="0"/>
          <w:iCs/>
          <w:color w:val="000000" w:themeColor="text1"/>
        </w:rPr>
        <w:t>k</w:t>
      </w:r>
      <w:r w:rsidR="000C37DE">
        <w:rPr>
          <w:i w:val="0"/>
          <w:iCs/>
          <w:color w:val="000000" w:themeColor="text1"/>
        </w:rPr>
        <w:t xml:space="preserve"> en klasse er. Her er tanken at </w:t>
      </w:r>
      <w:proofErr w:type="spellStart"/>
      <w:r w:rsidR="000C37DE">
        <w:rPr>
          <w:i w:val="0"/>
          <w:iCs/>
          <w:color w:val="000000" w:themeColor="text1"/>
        </w:rPr>
        <w:t>en</w:t>
      </w:r>
      <w:proofErr w:type="spellEnd"/>
      <w:r w:rsidR="000C37DE">
        <w:rPr>
          <w:i w:val="0"/>
          <w:iCs/>
          <w:color w:val="000000" w:themeColor="text1"/>
        </w:rPr>
        <w:t xml:space="preserve"> klasse skal ha høy kohesjon, altså ha en hovedjobb</w:t>
      </w:r>
      <w:r w:rsidR="005305F6">
        <w:rPr>
          <w:i w:val="0"/>
          <w:iCs/>
          <w:color w:val="000000" w:themeColor="text1"/>
        </w:rPr>
        <w:t>.</w:t>
      </w:r>
    </w:p>
    <w:p w14:paraId="242E1AF0" w14:textId="77777777" w:rsidR="00764D56" w:rsidRDefault="00764D56" w:rsidP="00811239">
      <w:pPr>
        <w:pStyle w:val="Comment"/>
        <w:rPr>
          <w:i w:val="0"/>
          <w:iCs/>
          <w:color w:val="000000" w:themeColor="text1"/>
        </w:rPr>
      </w:pPr>
    </w:p>
    <w:p w14:paraId="0604691E" w14:textId="7399F4ED" w:rsidR="00764D56" w:rsidRDefault="00764D56" w:rsidP="00811239">
      <w:pPr>
        <w:pStyle w:val="Comment"/>
        <w:rPr>
          <w:i w:val="0"/>
          <w:iCs/>
          <w:color w:val="000000" w:themeColor="text1"/>
        </w:rPr>
      </w:pPr>
      <w:r w:rsidRPr="00764D56">
        <w:rPr>
          <w:b/>
          <w:bCs/>
          <w:i w:val="0"/>
          <w:iCs/>
          <w:color w:val="000000" w:themeColor="text1"/>
        </w:rPr>
        <w:t>Kobling</w:t>
      </w:r>
      <w:r>
        <w:rPr>
          <w:i w:val="0"/>
          <w:iCs/>
          <w:color w:val="000000" w:themeColor="text1"/>
        </w:rPr>
        <w:t xml:space="preserve"> </w:t>
      </w:r>
      <w:r w:rsidR="00285864">
        <w:rPr>
          <w:i w:val="0"/>
          <w:iCs/>
          <w:color w:val="000000" w:themeColor="text1"/>
        </w:rPr>
        <w:t>– Kobling omhandler hvor mye klasser avhenger av hverandre</w:t>
      </w:r>
      <w:r w:rsidR="00DC2CAE">
        <w:rPr>
          <w:i w:val="0"/>
          <w:iCs/>
          <w:color w:val="000000" w:themeColor="text1"/>
        </w:rPr>
        <w:t>. Her er målet å ha så lav kobling som mulig</w:t>
      </w:r>
      <w:r w:rsidR="00531232">
        <w:rPr>
          <w:i w:val="0"/>
          <w:iCs/>
          <w:color w:val="000000" w:themeColor="text1"/>
        </w:rPr>
        <w:t>, noe som gjør koden enklere å endre og utvide.</w:t>
      </w:r>
    </w:p>
    <w:p w14:paraId="6C919CC0" w14:textId="77777777" w:rsidR="00C776BD" w:rsidRDefault="00C776BD" w:rsidP="00811239">
      <w:pPr>
        <w:pStyle w:val="Comment"/>
        <w:rPr>
          <w:i w:val="0"/>
          <w:iCs/>
          <w:color w:val="000000" w:themeColor="text1"/>
        </w:rPr>
      </w:pPr>
    </w:p>
    <w:p w14:paraId="11986BB7" w14:textId="515E9733" w:rsidR="00C776BD" w:rsidRDefault="00C776BD" w:rsidP="00811239">
      <w:pPr>
        <w:pStyle w:val="Comment"/>
        <w:rPr>
          <w:b/>
          <w:bCs/>
          <w:i w:val="0"/>
          <w:iCs/>
          <w:color w:val="000000" w:themeColor="text1"/>
        </w:rPr>
      </w:pPr>
      <w:r w:rsidRPr="00AD373F">
        <w:rPr>
          <w:b/>
          <w:bCs/>
          <w:i w:val="0"/>
          <w:iCs/>
          <w:color w:val="000000" w:themeColor="text1"/>
        </w:rPr>
        <w:t xml:space="preserve">SOLID (Single </w:t>
      </w:r>
      <w:proofErr w:type="spellStart"/>
      <w:r w:rsidRPr="00AD373F">
        <w:rPr>
          <w:b/>
          <w:bCs/>
          <w:i w:val="0"/>
          <w:iCs/>
          <w:color w:val="000000" w:themeColor="text1"/>
        </w:rPr>
        <w:t>responsibility</w:t>
      </w:r>
      <w:proofErr w:type="spellEnd"/>
      <w:r w:rsidRPr="00AD373F">
        <w:rPr>
          <w:b/>
          <w:bCs/>
          <w:i w:val="0"/>
          <w:iCs/>
          <w:color w:val="000000" w:themeColor="text1"/>
        </w:rPr>
        <w:t xml:space="preserve">, </w:t>
      </w:r>
      <w:r w:rsidR="0046076F" w:rsidRPr="00AD373F">
        <w:rPr>
          <w:b/>
          <w:bCs/>
          <w:i w:val="0"/>
          <w:iCs/>
          <w:color w:val="000000" w:themeColor="text1"/>
        </w:rPr>
        <w:t>Open/</w:t>
      </w:r>
      <w:proofErr w:type="spellStart"/>
      <w:r w:rsidR="0046076F" w:rsidRPr="00AD373F">
        <w:rPr>
          <w:b/>
          <w:bCs/>
          <w:i w:val="0"/>
          <w:iCs/>
          <w:color w:val="000000" w:themeColor="text1"/>
        </w:rPr>
        <w:t>Closed</w:t>
      </w:r>
      <w:proofErr w:type="spellEnd"/>
      <w:r w:rsidR="00141F86" w:rsidRPr="00AD373F">
        <w:rPr>
          <w:b/>
          <w:bCs/>
          <w:i w:val="0"/>
          <w:iCs/>
          <w:color w:val="000000" w:themeColor="text1"/>
        </w:rPr>
        <w:t xml:space="preserve">, </w:t>
      </w:r>
      <w:proofErr w:type="spellStart"/>
      <w:r w:rsidR="000F38DD" w:rsidRPr="00AD373F">
        <w:rPr>
          <w:b/>
          <w:bCs/>
          <w:i w:val="0"/>
          <w:iCs/>
          <w:color w:val="000000" w:themeColor="text1"/>
        </w:rPr>
        <w:t>Liskov</w:t>
      </w:r>
      <w:proofErr w:type="spellEnd"/>
      <w:r w:rsidR="000F38DD" w:rsidRPr="00AD373F">
        <w:rPr>
          <w:b/>
          <w:bCs/>
          <w:i w:val="0"/>
          <w:iCs/>
          <w:color w:val="000000" w:themeColor="text1"/>
        </w:rPr>
        <w:t xml:space="preserve"> </w:t>
      </w:r>
      <w:proofErr w:type="spellStart"/>
      <w:r w:rsidR="000F38DD" w:rsidRPr="00AD373F">
        <w:rPr>
          <w:b/>
          <w:bCs/>
          <w:i w:val="0"/>
          <w:iCs/>
          <w:color w:val="000000" w:themeColor="text1"/>
        </w:rPr>
        <w:t>Substitu</w:t>
      </w:r>
      <w:r w:rsidR="00A00B31" w:rsidRPr="00AD373F">
        <w:rPr>
          <w:b/>
          <w:bCs/>
          <w:i w:val="0"/>
          <w:iCs/>
          <w:color w:val="000000" w:themeColor="text1"/>
        </w:rPr>
        <w:t>tion</w:t>
      </w:r>
      <w:proofErr w:type="spellEnd"/>
      <w:r w:rsidR="00A00B31" w:rsidRPr="00AD373F">
        <w:rPr>
          <w:b/>
          <w:bCs/>
          <w:i w:val="0"/>
          <w:iCs/>
          <w:color w:val="000000" w:themeColor="text1"/>
        </w:rPr>
        <w:t xml:space="preserve">, Interface </w:t>
      </w:r>
      <w:proofErr w:type="spellStart"/>
      <w:r w:rsidR="00A00B31" w:rsidRPr="00AD373F">
        <w:rPr>
          <w:b/>
          <w:bCs/>
          <w:i w:val="0"/>
          <w:iCs/>
          <w:color w:val="000000" w:themeColor="text1"/>
        </w:rPr>
        <w:t>Segregation</w:t>
      </w:r>
      <w:proofErr w:type="spellEnd"/>
      <w:r w:rsidR="00651C67" w:rsidRPr="00AD373F">
        <w:rPr>
          <w:b/>
          <w:bCs/>
          <w:i w:val="0"/>
          <w:iCs/>
          <w:color w:val="000000" w:themeColor="text1"/>
        </w:rPr>
        <w:t xml:space="preserve">, </w:t>
      </w:r>
      <w:proofErr w:type="spellStart"/>
      <w:r w:rsidR="00651C67" w:rsidRPr="00AD373F">
        <w:rPr>
          <w:b/>
          <w:bCs/>
          <w:i w:val="0"/>
          <w:iCs/>
          <w:color w:val="000000" w:themeColor="text1"/>
        </w:rPr>
        <w:t>Dependency</w:t>
      </w:r>
      <w:proofErr w:type="spellEnd"/>
      <w:r w:rsidR="00651C67" w:rsidRPr="00AD373F">
        <w:rPr>
          <w:b/>
          <w:bCs/>
          <w:i w:val="0"/>
          <w:iCs/>
          <w:color w:val="000000" w:themeColor="text1"/>
        </w:rPr>
        <w:t xml:space="preserve"> </w:t>
      </w:r>
      <w:proofErr w:type="spellStart"/>
      <w:r w:rsidR="00651C67" w:rsidRPr="00AD373F">
        <w:rPr>
          <w:b/>
          <w:bCs/>
          <w:i w:val="0"/>
          <w:iCs/>
          <w:color w:val="000000" w:themeColor="text1"/>
        </w:rPr>
        <w:t>inversion</w:t>
      </w:r>
      <w:proofErr w:type="spellEnd"/>
      <w:r w:rsidR="00AD373F" w:rsidRPr="00AD373F">
        <w:rPr>
          <w:b/>
          <w:bCs/>
          <w:i w:val="0"/>
          <w:iCs/>
          <w:color w:val="000000" w:themeColor="text1"/>
        </w:rPr>
        <w:t>)</w:t>
      </w:r>
      <w:r w:rsidR="00A00B31" w:rsidRPr="00AD373F">
        <w:rPr>
          <w:b/>
          <w:bCs/>
          <w:i w:val="0"/>
          <w:iCs/>
          <w:color w:val="000000" w:themeColor="text1"/>
        </w:rPr>
        <w:tab/>
      </w:r>
    </w:p>
    <w:p w14:paraId="61AC3287" w14:textId="202B2A14" w:rsidR="00A95D55" w:rsidRPr="00D30F3E" w:rsidRDefault="00B978D2" w:rsidP="00A95D55">
      <w:pPr>
        <w:pStyle w:val="Comment"/>
        <w:numPr>
          <w:ilvl w:val="0"/>
          <w:numId w:val="14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(</w:t>
      </w:r>
      <w:r w:rsidR="005A28E5" w:rsidRPr="00AD373F">
        <w:rPr>
          <w:b/>
          <w:bCs/>
          <w:i w:val="0"/>
          <w:iCs/>
          <w:color w:val="000000" w:themeColor="text1"/>
        </w:rPr>
        <w:t>S</w:t>
      </w:r>
      <w:r>
        <w:rPr>
          <w:b/>
          <w:bCs/>
          <w:i w:val="0"/>
          <w:iCs/>
          <w:color w:val="000000" w:themeColor="text1"/>
        </w:rPr>
        <w:t>)</w:t>
      </w:r>
      <w:proofErr w:type="spellStart"/>
      <w:r w:rsidR="005A28E5" w:rsidRPr="00AD373F">
        <w:rPr>
          <w:b/>
          <w:bCs/>
          <w:i w:val="0"/>
          <w:iCs/>
          <w:color w:val="000000" w:themeColor="text1"/>
        </w:rPr>
        <w:t>ingle</w:t>
      </w:r>
      <w:proofErr w:type="spellEnd"/>
      <w:r w:rsidR="005A28E5" w:rsidRPr="00AD373F">
        <w:rPr>
          <w:b/>
          <w:bCs/>
          <w:i w:val="0"/>
          <w:iCs/>
          <w:color w:val="000000" w:themeColor="text1"/>
        </w:rPr>
        <w:t xml:space="preserve"> </w:t>
      </w:r>
      <w:proofErr w:type="spellStart"/>
      <w:r w:rsidR="005A28E5" w:rsidRPr="00AD373F">
        <w:rPr>
          <w:b/>
          <w:bCs/>
          <w:i w:val="0"/>
          <w:iCs/>
          <w:color w:val="000000" w:themeColor="text1"/>
        </w:rPr>
        <w:t>responsibility</w:t>
      </w:r>
      <w:proofErr w:type="spellEnd"/>
      <w:r w:rsidR="005A28E5">
        <w:rPr>
          <w:b/>
          <w:bCs/>
          <w:i w:val="0"/>
          <w:iCs/>
          <w:color w:val="000000" w:themeColor="text1"/>
        </w:rPr>
        <w:t xml:space="preserve"> – </w:t>
      </w:r>
      <w:r w:rsidR="005A28E5" w:rsidRPr="00D30F3E">
        <w:rPr>
          <w:i w:val="0"/>
          <w:iCs/>
          <w:color w:val="000000" w:themeColor="text1"/>
        </w:rPr>
        <w:t>En klasse skal bare ha ett ansvarsområde</w:t>
      </w:r>
    </w:p>
    <w:p w14:paraId="669C26E7" w14:textId="3EDDCDBC" w:rsidR="005A28E5" w:rsidRDefault="00B978D2" w:rsidP="00A95D55">
      <w:pPr>
        <w:pStyle w:val="Comment"/>
        <w:numPr>
          <w:ilvl w:val="0"/>
          <w:numId w:val="14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(</w:t>
      </w:r>
      <w:r w:rsidR="005A28E5">
        <w:rPr>
          <w:b/>
          <w:bCs/>
          <w:i w:val="0"/>
          <w:iCs/>
          <w:color w:val="000000" w:themeColor="text1"/>
        </w:rPr>
        <w:t>O</w:t>
      </w:r>
      <w:r>
        <w:rPr>
          <w:b/>
          <w:bCs/>
          <w:i w:val="0"/>
          <w:iCs/>
          <w:color w:val="000000" w:themeColor="text1"/>
        </w:rPr>
        <w:t>)</w:t>
      </w:r>
      <w:r w:rsidR="005A28E5">
        <w:rPr>
          <w:b/>
          <w:bCs/>
          <w:i w:val="0"/>
          <w:iCs/>
          <w:color w:val="000000" w:themeColor="text1"/>
        </w:rPr>
        <w:t>pen/</w:t>
      </w:r>
      <w:proofErr w:type="spellStart"/>
      <w:r w:rsidR="005A28E5">
        <w:rPr>
          <w:b/>
          <w:bCs/>
          <w:i w:val="0"/>
          <w:iCs/>
          <w:color w:val="000000" w:themeColor="text1"/>
        </w:rPr>
        <w:t>closed</w:t>
      </w:r>
      <w:proofErr w:type="spellEnd"/>
      <w:r w:rsidR="005931A7">
        <w:rPr>
          <w:b/>
          <w:bCs/>
          <w:i w:val="0"/>
          <w:iCs/>
          <w:color w:val="000000" w:themeColor="text1"/>
        </w:rPr>
        <w:t xml:space="preserve"> – </w:t>
      </w:r>
      <w:r w:rsidR="005931A7" w:rsidRPr="00D30F3E">
        <w:rPr>
          <w:i w:val="0"/>
          <w:iCs/>
          <w:color w:val="000000" w:themeColor="text1"/>
        </w:rPr>
        <w:t>koden skal være lett å utvide</w:t>
      </w:r>
      <w:r w:rsidR="00D30F3E" w:rsidRPr="00D30F3E">
        <w:rPr>
          <w:i w:val="0"/>
          <w:iCs/>
          <w:color w:val="000000" w:themeColor="text1"/>
        </w:rPr>
        <w:t xml:space="preserve"> uten å endre nåværende god kode</w:t>
      </w:r>
    </w:p>
    <w:p w14:paraId="7FB0AC9D" w14:textId="4F655A5D" w:rsidR="00D30F3E" w:rsidRDefault="00B978D2" w:rsidP="00A95D55">
      <w:pPr>
        <w:pStyle w:val="Comment"/>
        <w:numPr>
          <w:ilvl w:val="0"/>
          <w:numId w:val="14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(</w:t>
      </w:r>
      <w:r w:rsidR="00D30F3E">
        <w:rPr>
          <w:b/>
          <w:bCs/>
          <w:i w:val="0"/>
          <w:iCs/>
          <w:color w:val="000000" w:themeColor="text1"/>
        </w:rPr>
        <w:t>L</w:t>
      </w:r>
      <w:r>
        <w:rPr>
          <w:b/>
          <w:bCs/>
          <w:i w:val="0"/>
          <w:iCs/>
          <w:color w:val="000000" w:themeColor="text1"/>
        </w:rPr>
        <w:t>)</w:t>
      </w:r>
      <w:proofErr w:type="spellStart"/>
      <w:r w:rsidR="00D30F3E">
        <w:rPr>
          <w:b/>
          <w:bCs/>
          <w:i w:val="0"/>
          <w:iCs/>
          <w:color w:val="000000" w:themeColor="text1"/>
        </w:rPr>
        <w:t>iskov</w:t>
      </w:r>
      <w:proofErr w:type="spellEnd"/>
      <w:r w:rsidR="00D30F3E">
        <w:rPr>
          <w:b/>
          <w:bCs/>
          <w:i w:val="0"/>
          <w:iCs/>
          <w:color w:val="000000" w:themeColor="text1"/>
        </w:rPr>
        <w:t xml:space="preserve"> </w:t>
      </w:r>
      <w:proofErr w:type="spellStart"/>
      <w:r w:rsidR="00D30F3E">
        <w:rPr>
          <w:b/>
          <w:bCs/>
          <w:i w:val="0"/>
          <w:iCs/>
          <w:color w:val="000000" w:themeColor="text1"/>
        </w:rPr>
        <w:t>Substitution</w:t>
      </w:r>
      <w:proofErr w:type="spellEnd"/>
      <w:r w:rsidR="00D30F3E">
        <w:rPr>
          <w:b/>
          <w:bCs/>
          <w:i w:val="0"/>
          <w:iCs/>
          <w:color w:val="000000" w:themeColor="text1"/>
        </w:rPr>
        <w:t xml:space="preserve"> </w:t>
      </w:r>
      <w:r w:rsidR="00F16F5F">
        <w:rPr>
          <w:b/>
          <w:bCs/>
          <w:i w:val="0"/>
          <w:iCs/>
          <w:color w:val="000000" w:themeColor="text1"/>
        </w:rPr>
        <w:t>–</w:t>
      </w:r>
      <w:r w:rsidR="00D30F3E">
        <w:rPr>
          <w:i w:val="0"/>
          <w:iCs/>
          <w:color w:val="000000" w:themeColor="text1"/>
        </w:rPr>
        <w:t xml:space="preserve"> </w:t>
      </w:r>
      <w:r w:rsidR="00F16F5F">
        <w:rPr>
          <w:i w:val="0"/>
          <w:iCs/>
          <w:color w:val="000000" w:themeColor="text1"/>
        </w:rPr>
        <w:t xml:space="preserve">En subklasse skal </w:t>
      </w:r>
      <w:proofErr w:type="spellStart"/>
      <w:r w:rsidR="00F16F5F">
        <w:rPr>
          <w:i w:val="0"/>
          <w:iCs/>
          <w:color w:val="000000" w:themeColor="text1"/>
        </w:rPr>
        <w:t>alltid</w:t>
      </w:r>
      <w:proofErr w:type="spellEnd"/>
      <w:r w:rsidR="00F16F5F">
        <w:rPr>
          <w:i w:val="0"/>
          <w:iCs/>
          <w:color w:val="000000" w:themeColor="text1"/>
        </w:rPr>
        <w:t xml:space="preserve"> kunne oppfylle «kontrakten» til superklassen, altså </w:t>
      </w:r>
      <w:r w:rsidR="00496BB3">
        <w:rPr>
          <w:i w:val="0"/>
          <w:iCs/>
          <w:color w:val="000000" w:themeColor="text1"/>
        </w:rPr>
        <w:t xml:space="preserve">en subklasse </w:t>
      </w:r>
      <w:r w:rsidR="00DA090C">
        <w:rPr>
          <w:i w:val="0"/>
          <w:iCs/>
          <w:color w:val="000000" w:themeColor="text1"/>
        </w:rPr>
        <w:t xml:space="preserve">skal </w:t>
      </w:r>
      <w:proofErr w:type="spellStart"/>
      <w:r w:rsidR="00DA090C">
        <w:rPr>
          <w:i w:val="0"/>
          <w:iCs/>
          <w:color w:val="000000" w:themeColor="text1"/>
        </w:rPr>
        <w:t>kunnne</w:t>
      </w:r>
      <w:proofErr w:type="spellEnd"/>
      <w:r w:rsidR="00DA090C">
        <w:rPr>
          <w:i w:val="0"/>
          <w:iCs/>
          <w:color w:val="000000" w:themeColor="text1"/>
        </w:rPr>
        <w:t xml:space="preserve"> brukes </w:t>
      </w:r>
      <w:r w:rsidR="00866CB3">
        <w:rPr>
          <w:i w:val="0"/>
          <w:iCs/>
          <w:color w:val="000000" w:themeColor="text1"/>
        </w:rPr>
        <w:t>der superklassen er forventet</w:t>
      </w:r>
    </w:p>
    <w:p w14:paraId="2D9D1105" w14:textId="601FD251" w:rsidR="00866CB3" w:rsidRDefault="00B978D2" w:rsidP="00A95D55">
      <w:pPr>
        <w:pStyle w:val="Comment"/>
        <w:numPr>
          <w:ilvl w:val="0"/>
          <w:numId w:val="14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(</w:t>
      </w:r>
      <w:r w:rsidR="00866CB3">
        <w:rPr>
          <w:b/>
          <w:bCs/>
          <w:i w:val="0"/>
          <w:iCs/>
          <w:color w:val="000000" w:themeColor="text1"/>
        </w:rPr>
        <w:t>I</w:t>
      </w:r>
      <w:r>
        <w:rPr>
          <w:b/>
          <w:bCs/>
          <w:i w:val="0"/>
          <w:iCs/>
          <w:color w:val="000000" w:themeColor="text1"/>
        </w:rPr>
        <w:t>)</w:t>
      </w:r>
      <w:proofErr w:type="spellStart"/>
      <w:r w:rsidR="00866CB3">
        <w:rPr>
          <w:b/>
          <w:bCs/>
          <w:i w:val="0"/>
          <w:iCs/>
          <w:color w:val="000000" w:themeColor="text1"/>
        </w:rPr>
        <w:t>nterface</w:t>
      </w:r>
      <w:proofErr w:type="spellEnd"/>
      <w:r w:rsidR="00866CB3">
        <w:rPr>
          <w:b/>
          <w:bCs/>
          <w:i w:val="0"/>
          <w:iCs/>
          <w:color w:val="000000" w:themeColor="text1"/>
        </w:rPr>
        <w:t xml:space="preserve"> </w:t>
      </w:r>
      <w:proofErr w:type="spellStart"/>
      <w:r w:rsidR="00866CB3">
        <w:rPr>
          <w:b/>
          <w:bCs/>
          <w:i w:val="0"/>
          <w:iCs/>
          <w:color w:val="000000" w:themeColor="text1"/>
        </w:rPr>
        <w:t>Segregation</w:t>
      </w:r>
      <w:proofErr w:type="spellEnd"/>
      <w:r w:rsidR="00866CB3">
        <w:rPr>
          <w:b/>
          <w:bCs/>
          <w:i w:val="0"/>
          <w:iCs/>
          <w:color w:val="000000" w:themeColor="text1"/>
        </w:rPr>
        <w:t xml:space="preserve"> </w:t>
      </w:r>
      <w:r w:rsidR="001A2C29">
        <w:rPr>
          <w:b/>
          <w:bCs/>
          <w:i w:val="0"/>
          <w:iCs/>
          <w:color w:val="000000" w:themeColor="text1"/>
        </w:rPr>
        <w:t>–</w:t>
      </w:r>
      <w:r w:rsidR="00866CB3">
        <w:rPr>
          <w:i w:val="0"/>
          <w:iCs/>
          <w:color w:val="000000" w:themeColor="text1"/>
        </w:rPr>
        <w:t xml:space="preserve"> </w:t>
      </w:r>
      <w:r w:rsidR="001A2C29">
        <w:rPr>
          <w:i w:val="0"/>
          <w:iCs/>
          <w:color w:val="000000" w:themeColor="text1"/>
        </w:rPr>
        <w:t xml:space="preserve">Et </w:t>
      </w:r>
      <w:proofErr w:type="spellStart"/>
      <w:r w:rsidR="001A2C29">
        <w:rPr>
          <w:i w:val="0"/>
          <w:iCs/>
          <w:color w:val="000000" w:themeColor="text1"/>
        </w:rPr>
        <w:t>interface</w:t>
      </w:r>
      <w:proofErr w:type="spellEnd"/>
      <w:r w:rsidR="001A2C29">
        <w:rPr>
          <w:i w:val="0"/>
          <w:iCs/>
          <w:color w:val="000000" w:themeColor="text1"/>
        </w:rPr>
        <w:t xml:space="preserve"> skal bare inneholde metoder som er relevante for klassene som </w:t>
      </w:r>
      <w:proofErr w:type="gramStart"/>
      <w:r w:rsidR="001A2C29">
        <w:rPr>
          <w:i w:val="0"/>
          <w:iCs/>
          <w:color w:val="000000" w:themeColor="text1"/>
        </w:rPr>
        <w:t>implementerer</w:t>
      </w:r>
      <w:proofErr w:type="gramEnd"/>
      <w:r w:rsidR="001A2C29">
        <w:rPr>
          <w:i w:val="0"/>
          <w:iCs/>
          <w:color w:val="000000" w:themeColor="text1"/>
        </w:rPr>
        <w:t xml:space="preserve"> det</w:t>
      </w:r>
    </w:p>
    <w:p w14:paraId="7D993CF6" w14:textId="7A1B55E3" w:rsidR="001A2C29" w:rsidRPr="00AD373F" w:rsidRDefault="00B978D2" w:rsidP="00A95D55">
      <w:pPr>
        <w:pStyle w:val="Comment"/>
        <w:numPr>
          <w:ilvl w:val="0"/>
          <w:numId w:val="14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(</w:t>
      </w:r>
      <w:r w:rsidR="001A2C29">
        <w:rPr>
          <w:b/>
          <w:bCs/>
          <w:i w:val="0"/>
          <w:iCs/>
          <w:color w:val="000000" w:themeColor="text1"/>
        </w:rPr>
        <w:t>D</w:t>
      </w:r>
      <w:r>
        <w:rPr>
          <w:b/>
          <w:bCs/>
          <w:i w:val="0"/>
          <w:iCs/>
          <w:color w:val="000000" w:themeColor="text1"/>
        </w:rPr>
        <w:t>)</w:t>
      </w:r>
      <w:proofErr w:type="spellStart"/>
      <w:r w:rsidR="001A2C29">
        <w:rPr>
          <w:b/>
          <w:bCs/>
          <w:i w:val="0"/>
          <w:iCs/>
          <w:color w:val="000000" w:themeColor="text1"/>
        </w:rPr>
        <w:t>ependency</w:t>
      </w:r>
      <w:proofErr w:type="spellEnd"/>
      <w:r w:rsidR="001A2C29">
        <w:rPr>
          <w:b/>
          <w:bCs/>
          <w:i w:val="0"/>
          <w:iCs/>
          <w:color w:val="000000" w:themeColor="text1"/>
        </w:rPr>
        <w:t xml:space="preserve"> </w:t>
      </w:r>
      <w:proofErr w:type="spellStart"/>
      <w:r w:rsidR="001A2C29">
        <w:rPr>
          <w:b/>
          <w:bCs/>
          <w:i w:val="0"/>
          <w:iCs/>
          <w:color w:val="000000" w:themeColor="text1"/>
        </w:rPr>
        <w:t>invers</w:t>
      </w:r>
      <w:r w:rsidR="002A7BC2">
        <w:rPr>
          <w:b/>
          <w:bCs/>
          <w:i w:val="0"/>
          <w:iCs/>
          <w:color w:val="000000" w:themeColor="text1"/>
        </w:rPr>
        <w:t>ion</w:t>
      </w:r>
      <w:proofErr w:type="spellEnd"/>
      <w:r w:rsidR="002A7BC2">
        <w:rPr>
          <w:b/>
          <w:bCs/>
          <w:i w:val="0"/>
          <w:iCs/>
          <w:color w:val="000000" w:themeColor="text1"/>
        </w:rPr>
        <w:t xml:space="preserve"> </w:t>
      </w:r>
      <w:r>
        <w:rPr>
          <w:b/>
          <w:bCs/>
          <w:i w:val="0"/>
          <w:iCs/>
          <w:color w:val="000000" w:themeColor="text1"/>
        </w:rPr>
        <w:t>–</w:t>
      </w:r>
      <w:r w:rsidR="002A7BC2">
        <w:rPr>
          <w:i w:val="0"/>
          <w:iCs/>
          <w:color w:val="000000" w:themeColor="text1"/>
        </w:rPr>
        <w:t xml:space="preserve"> </w:t>
      </w:r>
      <w:r>
        <w:rPr>
          <w:i w:val="0"/>
          <w:iCs/>
          <w:color w:val="000000" w:themeColor="text1"/>
        </w:rPr>
        <w:t xml:space="preserve">En klasse som trenger en metode, skal ikke trenge å hente metoden direkte fra klassen, men heller er </w:t>
      </w:r>
      <w:proofErr w:type="spellStart"/>
      <w:r>
        <w:rPr>
          <w:i w:val="0"/>
          <w:iCs/>
          <w:color w:val="000000" w:themeColor="text1"/>
        </w:rPr>
        <w:t>interface</w:t>
      </w:r>
      <w:proofErr w:type="spellEnd"/>
      <w:r>
        <w:rPr>
          <w:i w:val="0"/>
          <w:iCs/>
          <w:color w:val="000000" w:themeColor="text1"/>
        </w:rPr>
        <w:t>. På denne måten kan man endre klassen som inneholder metoden, uten og ødelegge for andre klasser.</w:t>
      </w:r>
    </w:p>
    <w:p w14:paraId="5F4CF7FC" w14:textId="06C97B29" w:rsidR="00BD662B" w:rsidRPr="00BD662B" w:rsidRDefault="00BD662B" w:rsidP="00811239">
      <w:pPr>
        <w:pStyle w:val="Comment"/>
        <w:rPr>
          <w:i w:val="0"/>
          <w:iCs/>
          <w:color w:val="000000" w:themeColor="text1"/>
        </w:rPr>
      </w:pPr>
    </w:p>
    <w:p w14:paraId="5CE212D5" w14:textId="77777777" w:rsidR="00365B8B" w:rsidRDefault="00365B8B" w:rsidP="00FA69EA">
      <w:pPr>
        <w:pStyle w:val="Overskrift1"/>
      </w:pPr>
      <w:bookmarkStart w:id="36" w:name="_Toc158625718"/>
      <w:bookmarkStart w:id="37" w:name="_Toc136784289"/>
      <w:r>
        <w:t>Metode</w:t>
      </w:r>
      <w:bookmarkEnd w:id="36"/>
    </w:p>
    <w:p w14:paraId="67F95AFB" w14:textId="77777777" w:rsidR="000B57AB" w:rsidRPr="000B57AB" w:rsidRDefault="000B57AB" w:rsidP="000B57AB">
      <w:pPr>
        <w:pStyle w:val="Comment"/>
      </w:pPr>
      <w:r>
        <w:t xml:space="preserve">[I dette kapittelet skal dere beskrive hva som skal til for å kunne reprodusere resultatet dere har fått. I programvareutvikling koker det som oftest ned til </w:t>
      </w:r>
      <w:r>
        <w:rPr>
          <w:b/>
          <w:bCs/>
        </w:rPr>
        <w:t>prosess/metodikk, og verktøy</w:t>
      </w:r>
      <w:r>
        <w:t>.]</w:t>
      </w:r>
    </w:p>
    <w:p w14:paraId="642434B6" w14:textId="77777777" w:rsidR="00B0134D" w:rsidRDefault="00B0134D" w:rsidP="00365B8B">
      <w:pPr>
        <w:pStyle w:val="Overskrift2"/>
      </w:pPr>
      <w:bookmarkStart w:id="38" w:name="_Toc158625719"/>
      <w:r>
        <w:t>Utviklingsprosess</w:t>
      </w:r>
      <w:bookmarkEnd w:id="37"/>
      <w:bookmarkEnd w:id="38"/>
    </w:p>
    <w:p w14:paraId="5C0708AD" w14:textId="77777777" w:rsidR="00412BBF" w:rsidRDefault="00B0134D" w:rsidP="00B0134D">
      <w:pPr>
        <w:pStyle w:val="Comment"/>
      </w:pPr>
      <w:r>
        <w:t xml:space="preserve">[I dette kapittelet skal du </w:t>
      </w:r>
      <w:r w:rsidR="000F0C9D">
        <w:t>fortelle hvilken</w:t>
      </w:r>
      <w:r>
        <w:t xml:space="preserve"> prosess du</w:t>
      </w:r>
      <w:r w:rsidR="000B57AB">
        <w:t>/dere planla å</w:t>
      </w:r>
      <w:r>
        <w:t xml:space="preserve"> </w:t>
      </w:r>
      <w:r w:rsidR="000B57AB">
        <w:t>følge</w:t>
      </w:r>
      <w:r>
        <w:t xml:space="preserve">. Den skal dekke prosessmodellen, hvorfor den ble valgt og hvordan den ble </w:t>
      </w:r>
      <w:proofErr w:type="gramStart"/>
      <w:r>
        <w:t>implementert</w:t>
      </w:r>
      <w:proofErr w:type="gramEnd"/>
      <w:r>
        <w:t xml:space="preserve">. </w:t>
      </w:r>
    </w:p>
    <w:p w14:paraId="14E4B788" w14:textId="77777777" w:rsidR="00412BBF" w:rsidRDefault="00412BBF" w:rsidP="00B0134D">
      <w:pPr>
        <w:pStyle w:val="Comment"/>
      </w:pPr>
      <w:r>
        <w:t xml:space="preserve">Har dere jobbet i gruppe, så si noe om hvordan dere </w:t>
      </w:r>
      <w:r w:rsidR="000B57AB">
        <w:t xml:space="preserve">planla å </w:t>
      </w:r>
      <w:r>
        <w:t>organise</w:t>
      </w:r>
      <w:r w:rsidR="000B57AB">
        <w:t>r</w:t>
      </w:r>
      <w:r>
        <w:t xml:space="preserve">e arbeidet (hvor ofte </w:t>
      </w:r>
      <w:r w:rsidR="000B57AB">
        <w:t>planla dere å møtes</w:t>
      </w:r>
      <w:r>
        <w:t xml:space="preserve"> å jobbe?</w:t>
      </w:r>
      <w:r w:rsidR="004A077A">
        <w:t>)</w:t>
      </w:r>
    </w:p>
    <w:p w14:paraId="2561985A" w14:textId="77777777" w:rsidR="00B0134D" w:rsidRDefault="000B57AB" w:rsidP="00B0134D">
      <w:pPr>
        <w:pStyle w:val="Comment"/>
      </w:pPr>
      <w:r>
        <w:t>Hvordan planlagt prosess faktisk fungerte og hvilke endringer dere eventuelt gjorde skal beskrives i resultat-kapittelet og drøftes under Drøfting.</w:t>
      </w:r>
    </w:p>
    <w:p w14:paraId="2C1E7429" w14:textId="77777777" w:rsidR="00B0134D" w:rsidRDefault="00B0134D" w:rsidP="00B0134D">
      <w:pPr>
        <w:pStyle w:val="Comment"/>
      </w:pPr>
      <w:r>
        <w:t>I en typisk mappe-oppgave der dere har jobbet gjennom flere stadier/deler av prosjektet, og fått tilbud om tilbakemelding, bør dette beskrives som en del av prosessen</w:t>
      </w:r>
      <w:r w:rsidR="000B57AB">
        <w:t xml:space="preserve"> (altså </w:t>
      </w:r>
      <w:r w:rsidR="000B57AB">
        <w:rPr>
          <w:b/>
          <w:bCs/>
        </w:rPr>
        <w:t>at</w:t>
      </w:r>
      <w:r w:rsidR="000B57AB">
        <w:t xml:space="preserve"> dere jobbet i f.eks. 3 deler med muntlig tilbakemelding etter hver del).</w:t>
      </w:r>
      <w:r>
        <w:t>]</w:t>
      </w:r>
    </w:p>
    <w:p w14:paraId="275B1CF7" w14:textId="77777777" w:rsidR="00365B8B" w:rsidRDefault="00365B8B" w:rsidP="00365B8B">
      <w:pPr>
        <w:pStyle w:val="Overskrift2"/>
      </w:pPr>
      <w:bookmarkStart w:id="39" w:name="_Toc158625720"/>
      <w:r>
        <w:t>Verktøy</w:t>
      </w:r>
      <w:bookmarkEnd w:id="39"/>
    </w:p>
    <w:p w14:paraId="6D7301ED" w14:textId="77777777" w:rsidR="00365B8B" w:rsidRDefault="00365B8B" w:rsidP="00365B8B">
      <w:pPr>
        <w:pStyle w:val="Comment"/>
      </w:pPr>
      <w:r>
        <w:t>[Beskriv verktøy du/dere har benyttet for å løse prosjektet. Lag gjerne en tabell</w:t>
      </w:r>
      <w:r w:rsidR="000F0C9D">
        <w:t xml:space="preserve"> med navn på verktøy, versjon og hva verktøyet er benyttet til</w:t>
      </w:r>
      <w:r w:rsidR="000B57AB">
        <w:t>.</w:t>
      </w:r>
      <w:r w:rsidR="00D64482">
        <w:t xml:space="preserve"> Få med </w:t>
      </w:r>
      <w:r w:rsidR="00D64482">
        <w:rPr>
          <w:b/>
          <w:bCs/>
        </w:rPr>
        <w:t>samtlige</w:t>
      </w:r>
      <w:r w:rsidR="00D64482">
        <w:t xml:space="preserve"> verktøy (IDE, versjonskontroll, prosjektplanlegging/gjennomføring </w:t>
      </w:r>
      <w:proofErr w:type="spellStart"/>
      <w:r w:rsidR="00D64482">
        <w:t>osv</w:t>
      </w:r>
      <w:proofErr w:type="spellEnd"/>
      <w:r w:rsidR="00D64482">
        <w:t>)</w:t>
      </w:r>
      <w:r w:rsidR="000F0C9D">
        <w:t>]</w:t>
      </w:r>
    </w:p>
    <w:p w14:paraId="701DC4E6" w14:textId="77777777" w:rsidR="000F0C9D" w:rsidRDefault="000B57AB" w:rsidP="000F0C9D">
      <w:pPr>
        <w:pStyle w:val="Overskrift2"/>
      </w:pPr>
      <w:bookmarkStart w:id="40" w:name="_Toc158625721"/>
      <w:r>
        <w:t xml:space="preserve">Bruk av </w:t>
      </w:r>
      <w:r w:rsidR="000F0C9D">
        <w:t>KI verktøy</w:t>
      </w:r>
      <w:bookmarkEnd w:id="40"/>
    </w:p>
    <w:p w14:paraId="4117A9A9" w14:textId="77777777" w:rsidR="00D64482" w:rsidRPr="00D64482" w:rsidRDefault="000B57AB" w:rsidP="000B57AB">
      <w:pPr>
        <w:pStyle w:val="Comment"/>
      </w:pPr>
      <w:r>
        <w:t>[</w:t>
      </w:r>
      <w:r w:rsidR="00D64482">
        <w:t xml:space="preserve">I starten av rapporten skal dere fylle ut en </w:t>
      </w:r>
      <w:r w:rsidR="00D64482">
        <w:rPr>
          <w:b/>
          <w:bCs/>
        </w:rPr>
        <w:t>KI-deklarasjon</w:t>
      </w:r>
      <w:r w:rsidR="00D64482">
        <w:t xml:space="preserve">. Du/dere kan selv velge om dere vil beskrive </w:t>
      </w:r>
      <w:r w:rsidR="00D64482">
        <w:rPr>
          <w:b/>
          <w:bCs/>
        </w:rPr>
        <w:t>hva</w:t>
      </w:r>
      <w:r w:rsidR="00D64482">
        <w:t xml:space="preserve"> og </w:t>
      </w:r>
      <w:r w:rsidR="00D64482">
        <w:rPr>
          <w:b/>
          <w:bCs/>
        </w:rPr>
        <w:t>hvordan</w:t>
      </w:r>
      <w:r w:rsidR="00D64482">
        <w:t xml:space="preserve"> dere har benyttet KI-verktøy enten i skjemaet, eller her i dette kapittelet. Dersom dere velger å beskrive det her, så </w:t>
      </w:r>
      <w:r w:rsidR="00D64482">
        <w:rPr>
          <w:b/>
          <w:bCs/>
        </w:rPr>
        <w:t>henviser du/dere til dette kapittelet i KI-deklarasjons-skjemaet.</w:t>
      </w:r>
      <w:r w:rsidR="00D64482">
        <w:t xml:space="preserve"> Beskriv også her </w:t>
      </w:r>
      <w:r w:rsidR="00D64482">
        <w:rPr>
          <w:b/>
          <w:bCs/>
        </w:rPr>
        <w:t>hvorfor</w:t>
      </w:r>
      <w:r w:rsidR="00D64482">
        <w:t xml:space="preserve"> du/dere valgte å benytte KI-verktøy. Hva ønsket dere å oppnå?]</w:t>
      </w:r>
    </w:p>
    <w:p w14:paraId="43D486D8" w14:textId="77777777" w:rsidR="00365B8B" w:rsidRDefault="00365B8B" w:rsidP="00412BBF">
      <w:pPr>
        <w:pStyle w:val="Overskrift1"/>
      </w:pPr>
      <w:bookmarkStart w:id="41" w:name="_Toc158625722"/>
      <w:bookmarkStart w:id="42" w:name="_Toc136784288"/>
      <w:bookmarkStart w:id="43" w:name="_Toc136784290"/>
      <w:r>
        <w:lastRenderedPageBreak/>
        <w:t>Resultat</w:t>
      </w:r>
      <w:bookmarkEnd w:id="41"/>
    </w:p>
    <w:p w14:paraId="4B45ED20" w14:textId="77777777" w:rsidR="00412BBF" w:rsidRDefault="00412BBF" w:rsidP="00365B8B">
      <w:pPr>
        <w:pStyle w:val="Overskrift2"/>
      </w:pPr>
      <w:bookmarkStart w:id="44" w:name="_Toc158625723"/>
      <w:r>
        <w:t>Teknisk Design</w:t>
      </w:r>
      <w:bookmarkEnd w:id="42"/>
      <w:bookmarkEnd w:id="44"/>
    </w:p>
    <w:p w14:paraId="54A6CA9A" w14:textId="77777777" w:rsidR="00412BBF" w:rsidRPr="00924E0C" w:rsidRDefault="00412BBF" w:rsidP="00412BBF">
      <w:pPr>
        <w:pStyle w:val="Comment"/>
      </w:pPr>
      <w:r>
        <w:t>[Kapittelet om teknisk design beskriver det store bildet av valgt løsning. For et programvareutviklingsprosjekt vil dette vanligvis inneholde systemarkitekturen (klient-server, sky, databaser, tjenester, desktop-applikasjon osv.); både hvordan det ble løst, og, enda viktigere, hvorfor denne arkitektur ble valgt]</w:t>
      </w:r>
    </w:p>
    <w:p w14:paraId="1DB757F4" w14:textId="77777777" w:rsidR="00B0134D" w:rsidRDefault="00B0134D" w:rsidP="00365B8B">
      <w:pPr>
        <w:pStyle w:val="Overskrift2"/>
      </w:pPr>
      <w:bookmarkStart w:id="45" w:name="_Toc158625724"/>
      <w:r>
        <w:t>Implementasjon</w:t>
      </w:r>
      <w:bookmarkEnd w:id="43"/>
      <w:bookmarkEnd w:id="45"/>
    </w:p>
    <w:p w14:paraId="1DB5F599" w14:textId="77777777" w:rsidR="00811239" w:rsidRDefault="00811239" w:rsidP="00811239">
      <w:pPr>
        <w:pStyle w:val="Comment"/>
      </w:pPr>
      <w:r>
        <w:t xml:space="preserve">[Her beskriver du de tekniske detaljene til løsningen du har endt opp med. </w:t>
      </w:r>
      <w:r w:rsidR="00D64482">
        <w:t>H</w:t>
      </w:r>
      <w:r>
        <w:t xml:space="preserve">vilke eksterne biblioteker og rammeverk, </w:t>
      </w:r>
      <w:proofErr w:type="spellStart"/>
      <w:r>
        <w:t>APIer</w:t>
      </w:r>
      <w:proofErr w:type="spellEnd"/>
      <w:r>
        <w:t xml:space="preserve"> osv.</w:t>
      </w:r>
      <w:r w:rsidR="00D64482">
        <w:t xml:space="preserve"> har du/dere benyttet?</w:t>
      </w:r>
    </w:p>
    <w:p w14:paraId="689BACC5" w14:textId="77777777" w:rsidR="00D64482" w:rsidRDefault="00811239" w:rsidP="00811239">
      <w:pPr>
        <w:pStyle w:val="Comment"/>
      </w:pPr>
      <w:r>
        <w:t xml:space="preserve">Vis med </w:t>
      </w:r>
      <w:r>
        <w:rPr>
          <w:b/>
          <w:bCs/>
        </w:rPr>
        <w:t>klassediagrammer</w:t>
      </w:r>
      <w:r>
        <w:t xml:space="preserve"> </w:t>
      </w:r>
      <w:r w:rsidR="00F85A08">
        <w:t>hvordan klassene i løsningen din henger sammen.</w:t>
      </w:r>
      <w:r w:rsidR="00D64482">
        <w:t xml:space="preserve"> Husk at du kan vise flere klassediagrammer for å vise ulike sider ved løsningen (kun klasser som benyttes til brukerinteraksjon f.eks., eller kun klasser som utgjør forretningslogikken).</w:t>
      </w:r>
      <w:r w:rsidR="00F85A08">
        <w:t xml:space="preserve"> </w:t>
      </w:r>
    </w:p>
    <w:p w14:paraId="373FF8A1" w14:textId="77777777" w:rsidR="00811239" w:rsidRDefault="00F85A08" w:rsidP="00811239">
      <w:pPr>
        <w:pStyle w:val="Comment"/>
      </w:pPr>
      <w:r>
        <w:t xml:space="preserve">Bruk </w:t>
      </w:r>
      <w:proofErr w:type="spellStart"/>
      <w:r>
        <w:rPr>
          <w:b/>
          <w:bCs/>
        </w:rPr>
        <w:t>aktivitetsdiagramm</w:t>
      </w:r>
      <w:proofErr w:type="spellEnd"/>
      <w:r>
        <w:rPr>
          <w:b/>
          <w:bCs/>
        </w:rPr>
        <w:t>(er)</w:t>
      </w:r>
      <w:r>
        <w:t xml:space="preserve"> </w:t>
      </w:r>
      <w:r w:rsidR="00D64482">
        <w:t>for</w:t>
      </w:r>
      <w:r>
        <w:t xml:space="preserve"> å beskrive logikken/flyten i løsningen din. Fint også om du kan vise hvordan objekter av klassene dine </w:t>
      </w:r>
      <w:r>
        <w:rPr>
          <w:b/>
          <w:bCs/>
        </w:rPr>
        <w:t>samhandler</w:t>
      </w:r>
      <w:r>
        <w:t xml:space="preserve"> for å løse </w:t>
      </w:r>
      <w:r>
        <w:rPr>
          <w:b/>
          <w:bCs/>
        </w:rPr>
        <w:t>de mest sentrale</w:t>
      </w:r>
      <w:r>
        <w:t xml:space="preserve"> oppgavene i løsningen, da i form av </w:t>
      </w:r>
      <w:proofErr w:type="spellStart"/>
      <w:r>
        <w:rPr>
          <w:b/>
          <w:bCs/>
        </w:rPr>
        <w:t>sekvensdiagramm</w:t>
      </w:r>
      <w:proofErr w:type="spellEnd"/>
      <w:r>
        <w:rPr>
          <w:b/>
          <w:bCs/>
        </w:rPr>
        <w:t>(er)</w:t>
      </w:r>
      <w:r>
        <w:t>.</w:t>
      </w:r>
    </w:p>
    <w:p w14:paraId="2C320404" w14:textId="77777777" w:rsidR="00811239" w:rsidRDefault="00F85A08" w:rsidP="00811239">
      <w:pPr>
        <w:pStyle w:val="Comment"/>
      </w:pPr>
      <w:r>
        <w:t xml:space="preserve">Klassene dine bør beskrives i forhold til hvilken </w:t>
      </w:r>
      <w:r w:rsidRPr="00D64482">
        <w:rPr>
          <w:b/>
          <w:bCs/>
        </w:rPr>
        <w:t>rolle</w:t>
      </w:r>
      <w:r>
        <w:t xml:space="preserve"> og </w:t>
      </w:r>
      <w:r w:rsidRPr="00D64482">
        <w:rPr>
          <w:b/>
          <w:bCs/>
        </w:rPr>
        <w:t>ansvar</w:t>
      </w:r>
      <w:r>
        <w:t xml:space="preserve"> de har, men det er ikke nødvendig å beskrive hver enkelt metode eller felt til klassen. De står uansett dokumentert i </w:t>
      </w:r>
      <w:proofErr w:type="spellStart"/>
      <w:r>
        <w:t>Javadoc’en</w:t>
      </w:r>
      <w:proofErr w:type="spellEnd"/>
      <w:r>
        <w:t xml:space="preserve"> din.]</w:t>
      </w:r>
    </w:p>
    <w:p w14:paraId="15D0EAE4" w14:textId="77777777" w:rsidR="00626E73" w:rsidRDefault="00626E73" w:rsidP="00626E73">
      <w:pPr>
        <w:pStyle w:val="Figure"/>
        <w:keepNext/>
      </w:pPr>
      <w:r>
        <w:fldChar w:fldCharType="begin"/>
      </w:r>
      <w:r>
        <w:instrText xml:space="preserve"> INCLUDEPICTURE "https://i.stack.imgur.com/RK3oX.png"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38BAA1" wp14:editId="085C9639">
            <wp:extent cx="5759450" cy="2722245"/>
            <wp:effectExtent l="0" t="0" r="6350" b="0"/>
            <wp:docPr id="4" name="Bilde 4" descr="java - understanding class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understanding class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CFF3B7" w14:textId="77777777" w:rsidR="00626E73" w:rsidRPr="00811239" w:rsidRDefault="00626E73" w:rsidP="00626E73">
      <w:pPr>
        <w:pStyle w:val="Bildetekst"/>
      </w:pPr>
      <w:bookmarkStart w:id="46" w:name="_Toc126231952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F069D3">
        <w:rPr>
          <w:noProof/>
        </w:rPr>
        <w:t>2</w:t>
      </w:r>
      <w:r>
        <w:fldChar w:fldCharType="end"/>
      </w:r>
      <w:r>
        <w:t xml:space="preserve"> Klassediagram som </w:t>
      </w:r>
      <w:proofErr w:type="gramStart"/>
      <w:r>
        <w:t>viser...</w:t>
      </w:r>
      <w:bookmarkEnd w:id="46"/>
      <w:proofErr w:type="gramEnd"/>
    </w:p>
    <w:p w14:paraId="66C56083" w14:textId="77777777" w:rsidR="00F85A08" w:rsidRDefault="00F85A08" w:rsidP="00365B8B">
      <w:pPr>
        <w:pStyle w:val="Overskrift2"/>
      </w:pPr>
      <w:bookmarkStart w:id="47" w:name="_Toc136784291"/>
      <w:bookmarkStart w:id="48" w:name="_Toc158625725"/>
      <w:r>
        <w:t>Testing</w:t>
      </w:r>
      <w:bookmarkEnd w:id="47"/>
      <w:bookmarkEnd w:id="48"/>
    </w:p>
    <w:p w14:paraId="3D1461CC" w14:textId="77777777" w:rsidR="00634678" w:rsidRDefault="00F85A08" w:rsidP="00F85A08">
      <w:pPr>
        <w:pStyle w:val="Comment"/>
      </w:pPr>
      <w:r>
        <w:t xml:space="preserve">[Beskriv hvordan løsningen din har blitt testet, både i form av enhetstesting, men også </w:t>
      </w:r>
      <w:r w:rsidRPr="00634678">
        <w:rPr>
          <w:b/>
          <w:bCs/>
        </w:rPr>
        <w:t>brukertesting</w:t>
      </w:r>
      <w:r>
        <w:t xml:space="preserve">. Hvor mange brukere har testet løsningen? Hvordan ble brukertesting gjennomført? Vis også eventuelt resultatene fra brukertestingen her. (svar på spørreskjema </w:t>
      </w:r>
      <w:proofErr w:type="spellStart"/>
      <w:r>
        <w:t>el.l</w:t>
      </w:r>
      <w:proofErr w:type="spellEnd"/>
      <w:r>
        <w:t>.)</w:t>
      </w:r>
    </w:p>
    <w:p w14:paraId="51F8B1A4" w14:textId="77777777" w:rsidR="00F85A08" w:rsidRPr="00F85A08" w:rsidRDefault="00634678" w:rsidP="00F85A08">
      <w:pPr>
        <w:pStyle w:val="Comment"/>
      </w:pPr>
      <w:r>
        <w:t xml:space="preserve">Enhetstesting: si noe om hvilke klasser du/dere har valgt å skrive tester for, og hva </w:t>
      </w:r>
      <w:r>
        <w:rPr>
          <w:b/>
          <w:bCs/>
        </w:rPr>
        <w:t>strategien</w:t>
      </w:r>
      <w:r>
        <w:t xml:space="preserve"> som dere/du har lagt opp til for å sikre best mulig testet kode.</w:t>
      </w:r>
      <w:r w:rsidR="00F85A08">
        <w:t>]</w:t>
      </w:r>
    </w:p>
    <w:p w14:paraId="4CC3B4F2" w14:textId="77777777" w:rsidR="00F85A08" w:rsidRDefault="00F85A08" w:rsidP="00365B8B">
      <w:pPr>
        <w:pStyle w:val="Overskrift2"/>
      </w:pPr>
      <w:bookmarkStart w:id="49" w:name="_Toc136784292"/>
      <w:bookmarkStart w:id="50" w:name="_Toc158625726"/>
      <w:r>
        <w:t>Utrulling til sluttbruker (</w:t>
      </w:r>
      <w:proofErr w:type="spellStart"/>
      <w:r>
        <w:t>deployment</w:t>
      </w:r>
      <w:proofErr w:type="spellEnd"/>
      <w:r>
        <w:t>)</w:t>
      </w:r>
      <w:bookmarkEnd w:id="49"/>
      <w:bookmarkEnd w:id="50"/>
    </w:p>
    <w:p w14:paraId="0B0195FD" w14:textId="77777777" w:rsidR="00F85A08" w:rsidRDefault="00F85A08" w:rsidP="00F85A08">
      <w:pPr>
        <w:pStyle w:val="Comment"/>
      </w:pPr>
      <w:r>
        <w:t xml:space="preserve">[Her beskriver du hvordan programvaren din gjøres tilgjengelig for sluttbruker. Rulles den ut å en web-server? I så fall hvordan? Lages det en desktop-applikasjon som bruker </w:t>
      </w:r>
      <w:r>
        <w:lastRenderedPageBreak/>
        <w:t>kan dobbeltklikke på for å starte?</w:t>
      </w:r>
      <w:r w:rsidR="00D64482">
        <w:t xml:space="preserve"> Eller kjøres applikasjonen fra Maven (</w:t>
      </w:r>
      <w:proofErr w:type="spellStart"/>
      <w:r w:rsidR="00D64482">
        <w:t>mvn</w:t>
      </w:r>
      <w:proofErr w:type="spellEnd"/>
      <w:r w:rsidR="00D64482">
        <w:t xml:space="preserve"> </w:t>
      </w:r>
      <w:proofErr w:type="spellStart"/>
      <w:proofErr w:type="gramStart"/>
      <w:r w:rsidR="00D64482">
        <w:t>javafx:run</w:t>
      </w:r>
      <w:proofErr w:type="spellEnd"/>
      <w:proofErr w:type="gramEnd"/>
      <w:r w:rsidR="00D64482">
        <w:t>)</w:t>
      </w:r>
      <w:r>
        <w:t xml:space="preserve"> Osv.]</w:t>
      </w:r>
    </w:p>
    <w:p w14:paraId="56E3B7DE" w14:textId="77777777" w:rsidR="000551FF" w:rsidRDefault="00F85A08" w:rsidP="000551FF">
      <w:pPr>
        <w:pStyle w:val="Overskrift1"/>
      </w:pPr>
      <w:bookmarkStart w:id="51" w:name="_Toc136784293"/>
      <w:bookmarkStart w:id="52" w:name="_Toc158625727"/>
      <w:bookmarkEnd w:id="33"/>
      <w:bookmarkEnd w:id="34"/>
      <w:bookmarkEnd w:id="35"/>
      <w:r>
        <w:t>Drøfting</w:t>
      </w:r>
      <w:bookmarkEnd w:id="51"/>
      <w:bookmarkEnd w:id="52"/>
    </w:p>
    <w:p w14:paraId="791198E3" w14:textId="77777777" w:rsidR="00D64482" w:rsidRDefault="00D64482" w:rsidP="00D64482">
      <w:pPr>
        <w:pStyle w:val="Overskrift2"/>
      </w:pPr>
      <w:bookmarkStart w:id="53" w:name="_Toc158625728"/>
      <w:r>
        <w:t>Drøfting av løsning/design</w:t>
      </w:r>
      <w:bookmarkEnd w:id="53"/>
    </w:p>
    <w:p w14:paraId="3323231E" w14:textId="77777777" w:rsidR="005D7027" w:rsidRDefault="00753D26" w:rsidP="005D7027">
      <w:pPr>
        <w:pStyle w:val="Comment"/>
      </w:pPr>
      <w:r>
        <w:t>[</w:t>
      </w:r>
      <w:r w:rsidR="005D7027">
        <w:t xml:space="preserve">Her oppsummerer du/dere oppgaven. Hvor langt kom du/dere (resultat)? Hva fikk du/dere ikke gjort i forhold til oppgaveteksten? Hva var de store utfordringene/problemene du/dere møtte, </w:t>
      </w:r>
      <w:proofErr w:type="gramStart"/>
      <w:r w:rsidR="005D7027">
        <w:t>etc..</w:t>
      </w:r>
      <w:proofErr w:type="gramEnd"/>
      <w:r w:rsidR="005D7027">
        <w:t xml:space="preserve"> </w:t>
      </w:r>
    </w:p>
    <w:p w14:paraId="660709E4" w14:textId="77777777" w:rsidR="00F85A08" w:rsidRDefault="00F85A08" w:rsidP="005D7027">
      <w:pPr>
        <w:pStyle w:val="Comment"/>
      </w:pPr>
      <w:r>
        <w:t xml:space="preserve">Spesielt viktig er det å </w:t>
      </w:r>
      <w:r w:rsidRPr="00D64482">
        <w:rPr>
          <w:b/>
          <w:bCs/>
        </w:rPr>
        <w:t>drøfte din egen løsning i forhold til det du har lært om gode prinsipper for design av programvare</w:t>
      </w:r>
      <w:r>
        <w:t xml:space="preserve"> (</w:t>
      </w:r>
      <w:proofErr w:type="gramStart"/>
      <w:r>
        <w:t>robust</w:t>
      </w:r>
      <w:proofErr w:type="gramEnd"/>
      <w:r>
        <w:t xml:space="preserve"> kode, kodestil, designprinsipper </w:t>
      </w:r>
      <w:proofErr w:type="spellStart"/>
      <w:r>
        <w:t>osv</w:t>
      </w:r>
      <w:proofErr w:type="spellEnd"/>
      <w:r>
        <w:t>) som beskrevet i teori-kapittelet.</w:t>
      </w:r>
      <w:r w:rsidR="004B33E1">
        <w:t xml:space="preserve"> I en godt skrevet rapport, er det ingen teorier som beskrives under teori-kapittelet som ikke drøftes under drøfting-kapittelet.</w:t>
      </w:r>
    </w:p>
    <w:p w14:paraId="3713616C" w14:textId="77777777" w:rsidR="004B33E1" w:rsidRPr="004B33E1" w:rsidRDefault="004B33E1" w:rsidP="005D7027">
      <w:pPr>
        <w:pStyle w:val="Comment"/>
      </w:pPr>
      <w:r>
        <w:t xml:space="preserve">Husk å være </w:t>
      </w:r>
      <w:r>
        <w:rPr>
          <w:b/>
          <w:bCs/>
        </w:rPr>
        <w:t>konkret</w:t>
      </w:r>
      <w:r>
        <w:t xml:space="preserve">: Det holder ikke å skrive «Jeg/vi har designet en løsning som er i trå med prinsippene om </w:t>
      </w:r>
      <w:proofErr w:type="spellStart"/>
      <w:r>
        <w:t>coupling</w:t>
      </w:r>
      <w:proofErr w:type="spellEnd"/>
      <w:r>
        <w:t xml:space="preserve"> og </w:t>
      </w:r>
      <w:proofErr w:type="spellStart"/>
      <w:r>
        <w:t>cohesion</w:t>
      </w:r>
      <w:proofErr w:type="spellEnd"/>
      <w:r>
        <w:t>». Du/dere må «</w:t>
      </w:r>
      <w:r w:rsidRPr="00D64482">
        <w:rPr>
          <w:b/>
          <w:bCs/>
        </w:rPr>
        <w:t>bevise</w:t>
      </w:r>
      <w:r>
        <w:t xml:space="preserve">» </w:t>
      </w:r>
      <w:r>
        <w:rPr>
          <w:b/>
          <w:bCs/>
        </w:rPr>
        <w:t>hvorfor</w:t>
      </w:r>
      <w:r>
        <w:t xml:space="preserve"> dere kan påstå dette. Altså hente eksempler fra egen kode som </w:t>
      </w:r>
      <w:r w:rsidR="003A3495">
        <w:t>underbygger teoriene om god design</w:t>
      </w:r>
      <w:r w:rsidR="00D64482">
        <w:t>: «I klassen</w:t>
      </w:r>
      <w:proofErr w:type="gramStart"/>
      <w:r w:rsidR="00D64482">
        <w:t xml:space="preserve"> ....</w:t>
      </w:r>
      <w:proofErr w:type="gramEnd"/>
      <w:r w:rsidR="00D64482">
        <w:t xml:space="preserve">. har vi valgt å returnere .... fra </w:t>
      </w:r>
      <w:proofErr w:type="gramStart"/>
      <w:r w:rsidR="00D64482">
        <w:t>metoden...</w:t>
      </w:r>
      <w:proofErr w:type="gramEnd"/>
      <w:r w:rsidR="00D64482">
        <w:t xml:space="preserve">. Dette bidrar til lav </w:t>
      </w:r>
      <w:proofErr w:type="gramStart"/>
      <w:r w:rsidR="00D64482">
        <w:t>kobling....</w:t>
      </w:r>
      <w:proofErr w:type="gramEnd"/>
      <w:r w:rsidR="00D64482">
        <w:t>»</w:t>
      </w:r>
    </w:p>
    <w:p w14:paraId="7D8D2DCB" w14:textId="77777777" w:rsidR="005D7027" w:rsidRDefault="00FA69EA" w:rsidP="000551FF">
      <w:pPr>
        <w:pStyle w:val="Comment"/>
      </w:pPr>
      <w:r>
        <w:t xml:space="preserve">Her </w:t>
      </w:r>
      <w:r w:rsidR="005D7027">
        <w:t>bør</w:t>
      </w:r>
      <w:r>
        <w:t xml:space="preserve"> man </w:t>
      </w:r>
      <w:r w:rsidR="005D7027">
        <w:t>også</w:t>
      </w:r>
      <w:r>
        <w:t xml:space="preserve"> gjøre seg tanker rundt kvaliteten av det arbeidet som er nedlagt. </w:t>
      </w:r>
    </w:p>
    <w:p w14:paraId="2C22C27A" w14:textId="77777777" w:rsidR="00626AB5" w:rsidRDefault="00FA69EA" w:rsidP="000551FF">
      <w:pPr>
        <w:pStyle w:val="Comment"/>
      </w:pPr>
      <w:r>
        <w:t>Er de kildene</w:t>
      </w:r>
      <w:r w:rsidR="00392EB8">
        <w:t xml:space="preserve"> du/dere </w:t>
      </w:r>
      <w:r>
        <w:t>bruker pålitelige, er det sprik mellom forskjellige kilder (og i så fall hvorfor), er det andre forhold som kan være med å gjøre noen av de vurderinger og valg</w:t>
      </w:r>
      <w:r w:rsidR="00392EB8">
        <w:t xml:space="preserve"> du/dere </w:t>
      </w:r>
      <w:r>
        <w:t>har gjort usikre?</w:t>
      </w:r>
      <w:r w:rsidR="00626AB5">
        <w:t>]</w:t>
      </w:r>
    </w:p>
    <w:p w14:paraId="4C8B9437" w14:textId="77777777" w:rsidR="00D64482" w:rsidRDefault="00D64482" w:rsidP="00D64482">
      <w:pPr>
        <w:pStyle w:val="Overskrift2"/>
      </w:pPr>
      <w:bookmarkStart w:id="54" w:name="_Toc158625729"/>
      <w:r>
        <w:t>Drøfting av prosess</w:t>
      </w:r>
      <w:bookmarkEnd w:id="54"/>
    </w:p>
    <w:p w14:paraId="21C1F047" w14:textId="77777777" w:rsidR="00D64482" w:rsidRDefault="00D64482" w:rsidP="00D64482">
      <w:pPr>
        <w:pStyle w:val="Comment"/>
      </w:pPr>
      <w:r>
        <w:t>[Fulgte dere prosessen som dere planla (og beskrev under kapittelet «Metode»)? Var det lurt, eller ikke? Hva fungerte bra hva fungerte mindre bra? Hva ville du/dere ha gjort annerledes neste gang?]</w:t>
      </w:r>
    </w:p>
    <w:p w14:paraId="282B95A8" w14:textId="77777777" w:rsidR="00701DBB" w:rsidRDefault="00701DBB" w:rsidP="00701DBB">
      <w:pPr>
        <w:pStyle w:val="Overskrift2"/>
      </w:pPr>
      <w:bookmarkStart w:id="55" w:name="_Toc158625730"/>
      <w:r>
        <w:t>Drøfting av bruken av KI-verktøy</w:t>
      </w:r>
      <w:bookmarkEnd w:id="55"/>
    </w:p>
    <w:p w14:paraId="2B191AE9" w14:textId="77777777" w:rsidR="00701DBB" w:rsidRDefault="00701DBB" w:rsidP="00701DBB">
      <w:pPr>
        <w:pStyle w:val="Comment"/>
      </w:pPr>
      <w:r>
        <w:t>[Dersom du/dere benyttet KI-verktøy i denne oppgaven, drøft kort erfaringene dine/deres. Hva var KI-verktøyene nyttige for å løse? Hvilke svakheter oppdaget du/dere?</w:t>
      </w:r>
    </w:p>
    <w:p w14:paraId="7D2A1E0E" w14:textId="77777777" w:rsidR="00701DBB" w:rsidRPr="00D64482" w:rsidRDefault="00701DBB" w:rsidP="00D64482">
      <w:pPr>
        <w:pStyle w:val="Comment"/>
      </w:pPr>
      <w:r>
        <w:t>Har du/dere ikke benyttet KI-verktøy dropper du dette kapittelet.]</w:t>
      </w:r>
    </w:p>
    <w:p w14:paraId="53CFEEE1" w14:textId="77777777" w:rsidR="00FA69EA" w:rsidRDefault="00AD5548" w:rsidP="00FA69EA">
      <w:pPr>
        <w:pStyle w:val="Overskrift1"/>
      </w:pPr>
      <w:bookmarkStart w:id="56" w:name="_Toc136784294"/>
      <w:bookmarkStart w:id="57" w:name="_Toc158625731"/>
      <w:r>
        <w:t>Konklusjon</w:t>
      </w:r>
      <w:r w:rsidR="00FA69EA">
        <w:t xml:space="preserve"> - </w:t>
      </w:r>
      <w:bookmarkEnd w:id="56"/>
      <w:r>
        <w:t>erfaring</w:t>
      </w:r>
      <w:bookmarkEnd w:id="57"/>
    </w:p>
    <w:p w14:paraId="6B0C07E0" w14:textId="77777777" w:rsidR="00FA69EA" w:rsidRDefault="00753D26" w:rsidP="00753D26">
      <w:pPr>
        <w:pStyle w:val="Comment"/>
      </w:pPr>
      <w:r>
        <w:t>[</w:t>
      </w:r>
      <w:r w:rsidR="00FA69EA">
        <w:t>Overbevisninger /erfaring som en er kommet fram til på grunnlag av det presenterte materialet.</w:t>
      </w:r>
    </w:p>
    <w:p w14:paraId="479709EC" w14:textId="77777777" w:rsidR="005D7027" w:rsidRDefault="005D7027" w:rsidP="00BF1D58">
      <w:pPr>
        <w:pStyle w:val="Comment"/>
        <w:numPr>
          <w:ilvl w:val="0"/>
          <w:numId w:val="4"/>
        </w:numPr>
      </w:pPr>
      <w:r>
        <w:t>Fikk du realisert hele problemstillingen fra kapittel «</w:t>
      </w:r>
      <w:r w:rsidR="00EE5715">
        <w:fldChar w:fldCharType="begin"/>
      </w:r>
      <w:r w:rsidR="00EE5715">
        <w:instrText xml:space="preserve"> REF _Ref125975861 \r \h </w:instrText>
      </w:r>
      <w:r w:rsidR="00EE5715">
        <w:fldChar w:fldCharType="separate"/>
      </w:r>
      <w:r w:rsidR="00F069D3">
        <w:t>1.2</w:t>
      </w:r>
      <w:r w:rsidR="00EE5715">
        <w:fldChar w:fldCharType="end"/>
      </w:r>
      <w:r w:rsidR="00EE5715">
        <w:t xml:space="preserve"> </w:t>
      </w:r>
      <w:r w:rsidR="00EE5715">
        <w:fldChar w:fldCharType="begin"/>
      </w:r>
      <w:r w:rsidR="00EE5715">
        <w:instrText xml:space="preserve"> REF _Ref125975861 \h </w:instrText>
      </w:r>
      <w:r w:rsidR="00EE5715">
        <w:fldChar w:fldCharType="separate"/>
      </w:r>
      <w:r w:rsidR="00F069D3">
        <w:t>Kravspesifikasjon</w:t>
      </w:r>
      <w:r w:rsidR="00EE5715">
        <w:fldChar w:fldCharType="end"/>
      </w:r>
      <w:r>
        <w:t>»?</w:t>
      </w:r>
    </w:p>
    <w:p w14:paraId="08646BA5" w14:textId="77777777" w:rsidR="005C3B91" w:rsidRDefault="005C3B91" w:rsidP="00BF1D58">
      <w:pPr>
        <w:pStyle w:val="Comment"/>
        <w:numPr>
          <w:ilvl w:val="0"/>
          <w:numId w:val="4"/>
        </w:numPr>
      </w:pPr>
      <w:r>
        <w:t xml:space="preserve">Hva ville du ha gjort annerledes dersom du kunne begynn på nytt? </w:t>
      </w:r>
    </w:p>
    <w:p w14:paraId="0F82424E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slags begrensninger kan en forvente når en bruker løsningen?</w:t>
      </w:r>
    </w:p>
    <w:p w14:paraId="13366801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skal tas opp i fremtidige arbeid dersom du eller noen andre ville ha tatt utvikling videre?</w:t>
      </w:r>
      <w:r w:rsidR="00AF3C46">
        <w:t>]</w:t>
      </w:r>
    </w:p>
    <w:p w14:paraId="2940B4A6" w14:textId="77777777" w:rsidR="00FA69EA" w:rsidRDefault="00AD5548" w:rsidP="00AD5548">
      <w:pPr>
        <w:pStyle w:val="OverskriftReferanserogVedlegg"/>
      </w:pPr>
      <w:r>
        <w:t>Referanser</w:t>
      </w:r>
    </w:p>
    <w:p w14:paraId="325F0651" w14:textId="77777777" w:rsidR="00FA69EA" w:rsidRDefault="00753D26" w:rsidP="00753D26">
      <w:pPr>
        <w:pStyle w:val="Comment"/>
      </w:pPr>
      <w:r>
        <w:t>[</w:t>
      </w:r>
      <w:r w:rsidR="00FA69EA">
        <w:t>Forfatter, årstall, tittel på bok eller artikkel, navn på tidsskrift eller forlag/utgiver, nr. eller dato for tidsskrift, sted som det vises til eller refereres fra i oppgaven.</w:t>
      </w:r>
    </w:p>
    <w:p w14:paraId="02822C3E" w14:textId="77777777" w:rsidR="00987DCD" w:rsidRDefault="00355D69" w:rsidP="00753D26">
      <w:pPr>
        <w:pStyle w:val="Comment"/>
      </w:pPr>
      <w:r>
        <w:lastRenderedPageBreak/>
        <w:t xml:space="preserve">Konkret </w:t>
      </w:r>
      <w:r w:rsidR="00392EB8">
        <w:t>for programmeringsemner</w:t>
      </w:r>
      <w:r w:rsidR="00626AB5">
        <w:t xml:space="preserve">: Regner med at </w:t>
      </w:r>
      <w:r w:rsidR="00392EB8">
        <w:t>du/</w:t>
      </w:r>
      <w:r w:rsidR="00626AB5">
        <w:t xml:space="preserve">dere kommer til å måtte slå opp litt i læreboka, så den er en innlysende referanse. Dersom </w:t>
      </w:r>
      <w:r w:rsidR="00392EB8">
        <w:t>du/</w:t>
      </w:r>
      <w:r w:rsidR="00626AB5">
        <w:t xml:space="preserve">dere i tillegg benytter internett, så list </w:t>
      </w:r>
      <w:proofErr w:type="spellStart"/>
      <w:r w:rsidR="00626AB5">
        <w:t>URL’er</w:t>
      </w:r>
      <w:proofErr w:type="spellEnd"/>
      <w:r w:rsidR="00626AB5">
        <w:t xml:space="preserve"> til sidene</w:t>
      </w:r>
      <w:r w:rsidR="00392EB8">
        <w:t xml:space="preserve"> du/dere </w:t>
      </w:r>
      <w:r w:rsidR="00626AB5">
        <w:t>har benyttet.</w:t>
      </w:r>
    </w:p>
    <w:p w14:paraId="56E7FFB1" w14:textId="77777777" w:rsidR="00626AB5" w:rsidRDefault="00987DCD" w:rsidP="00753D26">
      <w:pPr>
        <w:pStyle w:val="Comment"/>
      </w:pPr>
      <w:r>
        <w:t xml:space="preserve">Her er en god guide til hvordan oppgi referanser og hvordan referere til de (benyttes av IEEE): </w:t>
      </w:r>
      <w:hyperlink r:id="rId17" w:history="1">
        <w:r w:rsidRPr="00E85DA8">
          <w:rPr>
            <w:rStyle w:val="Hyperkobling"/>
          </w:rPr>
          <w:t>https://www.bath.ac.uk/publications/library-guides-to-citing-referencing/attachments/ieee-style-guide.pdf</w:t>
        </w:r>
      </w:hyperlink>
      <w:r>
        <w:t xml:space="preserve"> </w:t>
      </w:r>
      <w:r w:rsidR="00626AB5">
        <w:t>]</w:t>
      </w:r>
    </w:p>
    <w:p w14:paraId="1D4919D9" w14:textId="77777777" w:rsidR="00FA69EA" w:rsidRDefault="00FA69EA" w:rsidP="00FA69EA">
      <w:pPr>
        <w:pStyle w:val="Brdtekst"/>
      </w:pPr>
    </w:p>
    <w:p w14:paraId="18715D92" w14:textId="77777777" w:rsidR="00753D26" w:rsidRDefault="00626AB5" w:rsidP="00753D26">
      <w:pPr>
        <w:pStyle w:val="References"/>
      </w:pPr>
      <w:proofErr w:type="gramStart"/>
      <w:r w:rsidRPr="00B70CE9">
        <w:rPr>
          <w:lang w:val="en-US"/>
        </w:rPr>
        <w:t>”Objects</w:t>
      </w:r>
      <w:proofErr w:type="gramEnd"/>
      <w:r w:rsidRPr="00B70CE9">
        <w:rPr>
          <w:lang w:val="en-US"/>
        </w:rPr>
        <w:t xml:space="preserve"> First </w:t>
      </w:r>
      <w:proofErr w:type="gramStart"/>
      <w:r w:rsidRPr="00B70CE9">
        <w:rPr>
          <w:lang w:val="en-US"/>
        </w:rPr>
        <w:t>With</w:t>
      </w:r>
      <w:proofErr w:type="gramEnd"/>
      <w:r w:rsidRPr="00B70CE9">
        <w:rPr>
          <w:lang w:val="en-US"/>
        </w:rPr>
        <w:t xml:space="preserve"> Java”, </w:t>
      </w:r>
      <w:r w:rsidR="00355D69">
        <w:rPr>
          <w:lang w:val="en-US"/>
        </w:rPr>
        <w:t>Sixth</w:t>
      </w:r>
      <w:r w:rsidRPr="00B70CE9">
        <w:rPr>
          <w:lang w:val="en-US"/>
        </w:rPr>
        <w:t xml:space="preserve"> edition, av Barnes </w:t>
      </w:r>
      <w:proofErr w:type="spellStart"/>
      <w:r w:rsidRPr="00B70CE9">
        <w:rPr>
          <w:lang w:val="en-US"/>
        </w:rPr>
        <w:t>og</w:t>
      </w:r>
      <w:proofErr w:type="spellEnd"/>
      <w:r w:rsidRPr="00B70CE9">
        <w:rPr>
          <w:lang w:val="en-US"/>
        </w:rPr>
        <w:t xml:space="preserve"> </w:t>
      </w:r>
      <w:proofErr w:type="spellStart"/>
      <w:r w:rsidRPr="00B70CE9">
        <w:rPr>
          <w:lang w:val="en-US"/>
        </w:rPr>
        <w:t>Kölling</w:t>
      </w:r>
      <w:proofErr w:type="spellEnd"/>
      <w:r w:rsidRPr="00B70CE9">
        <w:rPr>
          <w:lang w:val="en-US"/>
        </w:rPr>
        <w:t xml:space="preserve">. </w:t>
      </w:r>
      <w:r>
        <w:t>ISBN ….</w:t>
      </w:r>
    </w:p>
    <w:p w14:paraId="501F654F" w14:textId="77777777" w:rsidR="00626AB5" w:rsidRDefault="00626AB5" w:rsidP="00753D26">
      <w:pPr>
        <w:pStyle w:val="References"/>
      </w:pPr>
      <w:r>
        <w:t>http:/</w:t>
      </w:r>
      <w:proofErr w:type="gramStart"/>
      <w:r>
        <w:t>/....</w:t>
      </w:r>
      <w:proofErr w:type="gramEnd"/>
      <w:r>
        <w:t>.</w:t>
      </w:r>
    </w:p>
    <w:p w14:paraId="5F7E552C" w14:textId="77777777" w:rsidR="00626AB5" w:rsidRDefault="00626AB5" w:rsidP="00753D26">
      <w:pPr>
        <w:pStyle w:val="References"/>
      </w:pPr>
      <w:r>
        <w:t>Osv.</w:t>
      </w:r>
    </w:p>
    <w:p w14:paraId="0C967226" w14:textId="77777777" w:rsidR="00FA69EA" w:rsidRDefault="00FA69EA" w:rsidP="00FA69EA">
      <w:pPr>
        <w:pStyle w:val="Brdtekst"/>
      </w:pPr>
    </w:p>
    <w:p w14:paraId="02A5C445" w14:textId="77777777" w:rsidR="00FA69EA" w:rsidRDefault="00FA69EA" w:rsidP="00AD5548">
      <w:pPr>
        <w:pStyle w:val="OverskriftReferanserogVedlegg"/>
      </w:pPr>
      <w:bookmarkStart w:id="58" w:name="_Toc136784296"/>
      <w:r>
        <w:t>VEDLEGG</w:t>
      </w:r>
      <w:bookmarkEnd w:id="58"/>
    </w:p>
    <w:p w14:paraId="2C6741D7" w14:textId="77777777" w:rsidR="00FA69EA" w:rsidRDefault="00FA46CE" w:rsidP="00FA46CE">
      <w:pPr>
        <w:pStyle w:val="Comment"/>
      </w:pPr>
      <w:r>
        <w:t>[</w:t>
      </w:r>
      <w:r w:rsidR="00FA69EA">
        <w:t>Materiell som er utarbeidet eller innsamlet i tilknytning til rapporten, men som det ikke er naturlig eller hensiktsmessig å ta inn i hoveddelen</w:t>
      </w:r>
      <w:r w:rsidR="00AF3C46">
        <w:t xml:space="preserve">, som </w:t>
      </w:r>
      <w:proofErr w:type="spellStart"/>
      <w:r w:rsidR="00AF3C46">
        <w:t>feks</w:t>
      </w:r>
      <w:proofErr w:type="spellEnd"/>
      <w:r w:rsidR="00AF3C46">
        <w:t xml:space="preserve"> brukerveiledning,</w:t>
      </w:r>
      <w:r w:rsidR="00FA69EA">
        <w:t xml:space="preserve"> skal tas inn som vedlegg.</w:t>
      </w:r>
    </w:p>
    <w:p w14:paraId="1055A67C" w14:textId="77777777" w:rsidR="00392EB8" w:rsidRDefault="00FA69EA" w:rsidP="00FA46CE">
      <w:pPr>
        <w:pStyle w:val="Comment"/>
      </w:pPr>
      <w:r>
        <w:t>Vedleggene skal være nummererte og ha en overskrift.</w:t>
      </w:r>
    </w:p>
    <w:p w14:paraId="40E09134" w14:textId="77777777" w:rsidR="00FA69EA" w:rsidRDefault="00392EB8" w:rsidP="00FA46CE">
      <w:pPr>
        <w:pStyle w:val="Comment"/>
      </w:pPr>
      <w:r>
        <w:t>Har du/dere ingen vedlegg, så droppes dette kapittelet.</w:t>
      </w:r>
      <w:r w:rsidR="00FA46CE">
        <w:t>]</w:t>
      </w:r>
    </w:p>
    <w:sectPr w:rsidR="00FA69EA" w:rsidSect="00697C73">
      <w:footerReference w:type="default" r:id="rId18"/>
      <w:pgSz w:w="11906" w:h="16838" w:code="9"/>
      <w:pgMar w:top="1418" w:right="1418" w:bottom="1418" w:left="1418" w:header="709" w:footer="45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446B" w14:textId="77777777" w:rsidR="00644E08" w:rsidRDefault="00644E08">
      <w:r>
        <w:separator/>
      </w:r>
    </w:p>
  </w:endnote>
  <w:endnote w:type="continuationSeparator" w:id="0">
    <w:p w14:paraId="4025C899" w14:textId="77777777" w:rsidR="00644E08" w:rsidRDefault="00644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athDesign-CH-Regular-T1-10">
    <w:altName w:val="Yu Gothic"/>
    <w:panose1 w:val="020B0604020202020204"/>
    <w:charset w:val="80"/>
    <w:family w:val="auto"/>
    <w:pitch w:val="default"/>
    <w:sig w:usb0="00000001" w:usb1="08070000" w:usb2="00000010" w:usb3="00000000" w:csb0="00020000" w:csb1="00000000"/>
  </w:font>
  <w:font w:name="CharterBT-Italic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0"/>
      <w:gridCol w:w="2662"/>
      <w:gridCol w:w="2298"/>
    </w:tblGrid>
    <w:tr w:rsidR="007E13C7" w14:paraId="06546CE9" w14:textId="77777777">
      <w:tc>
        <w:tcPr>
          <w:tcW w:w="4181" w:type="dxa"/>
        </w:tcPr>
        <w:p w14:paraId="5BCDF7DD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07AAB8AC" w14:textId="77777777" w:rsidR="007E13C7" w:rsidRDefault="007E13C7">
          <w:pPr>
            <w:pStyle w:val="Bunntekst"/>
            <w:rPr>
              <w:sz w:val="16"/>
              <w:lang w:val="de-DE"/>
            </w:rPr>
          </w:pPr>
          <w:proofErr w:type="spellStart"/>
          <w:r>
            <w:rPr>
              <w:sz w:val="16"/>
              <w:lang w:val="de-DE"/>
            </w:rPr>
            <w:t>INNHOLD</w:t>
          </w:r>
          <w:proofErr w:type="spellEnd"/>
        </w:p>
      </w:tc>
      <w:tc>
        <w:tcPr>
          <w:tcW w:w="2336" w:type="dxa"/>
        </w:tcPr>
        <w:p w14:paraId="3B7B5ABA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6FE2EA3A" w14:textId="77777777" w:rsidR="007E13C7" w:rsidRDefault="007E13C7">
    <w:pPr>
      <w:pStyle w:val="Bunntekst"/>
      <w:rPr>
        <w:sz w:val="16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7"/>
      <w:gridCol w:w="2652"/>
      <w:gridCol w:w="2301"/>
    </w:tblGrid>
    <w:tr w:rsidR="007E13C7" w14:paraId="174F58F7" w14:textId="77777777">
      <w:tc>
        <w:tcPr>
          <w:tcW w:w="4181" w:type="dxa"/>
        </w:tcPr>
        <w:p w14:paraId="688FD78F" w14:textId="77777777" w:rsidR="007E13C7" w:rsidRDefault="007E13C7" w:rsidP="001D6F9B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714D8567" w14:textId="77777777" w:rsidR="007E13C7" w:rsidRDefault="007E13C7" w:rsidP="001D6F9B">
          <w:pPr>
            <w:pStyle w:val="Bunntekst"/>
            <w:rPr>
              <w:sz w:val="16"/>
              <w:lang w:val="de-DE"/>
            </w:rPr>
          </w:pPr>
        </w:p>
      </w:tc>
      <w:tc>
        <w:tcPr>
          <w:tcW w:w="2336" w:type="dxa"/>
        </w:tcPr>
        <w:p w14:paraId="4603B54E" w14:textId="77777777" w:rsidR="007E13C7" w:rsidRDefault="007E13C7" w:rsidP="00ED58B6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5A14B739" w14:textId="77777777" w:rsidR="007E13C7" w:rsidRDefault="007E13C7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4"/>
      <w:gridCol w:w="2656"/>
      <w:gridCol w:w="2300"/>
    </w:tblGrid>
    <w:tr w:rsidR="007E13C7" w14:paraId="40F10C0F" w14:textId="77777777">
      <w:tc>
        <w:tcPr>
          <w:tcW w:w="4181" w:type="dxa"/>
        </w:tcPr>
        <w:p w14:paraId="2E6580CA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070A9556" w14:textId="77777777" w:rsidR="007E13C7" w:rsidRDefault="007E13C7">
          <w:pPr>
            <w:pStyle w:val="Bunntekst"/>
            <w:rPr>
              <w:sz w:val="16"/>
              <w:lang w:val="de-DE"/>
            </w:rPr>
          </w:pPr>
          <w:r>
            <w:rPr>
              <w:sz w:val="16"/>
              <w:lang w:val="de-DE"/>
            </w:rPr>
            <w:t xml:space="preserve">Side </w:t>
          </w:r>
          <w:r>
            <w:rPr>
              <w:rStyle w:val="Sidetall"/>
            </w:rPr>
            <w:fldChar w:fldCharType="begin"/>
          </w:r>
          <w:r>
            <w:rPr>
              <w:rStyle w:val="Sidetall"/>
            </w:rPr>
            <w:instrText xml:space="preserve"> PAGE </w:instrText>
          </w:r>
          <w:r>
            <w:rPr>
              <w:rStyle w:val="Sidetall"/>
            </w:rPr>
            <w:fldChar w:fldCharType="separate"/>
          </w:r>
          <w:r w:rsidR="00355D69">
            <w:rPr>
              <w:rStyle w:val="Sidetall"/>
              <w:noProof/>
            </w:rPr>
            <w:t>4</w:t>
          </w:r>
          <w:r>
            <w:rPr>
              <w:rStyle w:val="Sidetall"/>
            </w:rPr>
            <w:fldChar w:fldCharType="end"/>
          </w:r>
        </w:p>
      </w:tc>
      <w:tc>
        <w:tcPr>
          <w:tcW w:w="2336" w:type="dxa"/>
        </w:tcPr>
        <w:p w14:paraId="3C0FB073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7A6884F2" w14:textId="77777777" w:rsidR="007E13C7" w:rsidRDefault="007E13C7">
    <w:pPr>
      <w:pStyle w:val="Bunntekst"/>
      <w:rPr>
        <w:sz w:val="16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642F" w14:textId="77777777" w:rsidR="00644E08" w:rsidRDefault="00644E08">
      <w:r>
        <w:separator/>
      </w:r>
    </w:p>
  </w:footnote>
  <w:footnote w:type="continuationSeparator" w:id="0">
    <w:p w14:paraId="32AAE38D" w14:textId="77777777" w:rsidR="00644E08" w:rsidRDefault="00644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5492B55B" w14:textId="77777777">
      <w:tc>
        <w:tcPr>
          <w:tcW w:w="4605" w:type="dxa"/>
          <w:vAlign w:val="center"/>
        </w:tcPr>
        <w:p w14:paraId="543D3CC3" w14:textId="77777777" w:rsidR="007E13C7" w:rsidRDefault="007E13C7">
          <w:pPr>
            <w:pStyle w:val="Topptekst"/>
          </w:pPr>
          <w:r>
            <w:t>Student</w:t>
          </w:r>
          <w:r w:rsidR="00D17F46">
            <w:t>rapport</w:t>
          </w:r>
        </w:p>
      </w:tc>
      <w:tc>
        <w:tcPr>
          <w:tcW w:w="4605" w:type="dxa"/>
        </w:tcPr>
        <w:p w14:paraId="4C50D89C" w14:textId="77777777" w:rsidR="007E13C7" w:rsidRDefault="0068569A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8241" behindDoc="0" locked="0" layoutInCell="1" allowOverlap="1" wp14:anchorId="5B8CF308" wp14:editId="49546E32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638300" cy="304800"/>
                <wp:effectExtent l="0" t="0" r="12700" b="0"/>
                <wp:wrapNone/>
                <wp:docPr id="2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B44585A" w14:textId="77777777" w:rsidR="007E13C7" w:rsidRDefault="007E13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79090519" w14:textId="77777777">
      <w:tc>
        <w:tcPr>
          <w:tcW w:w="4605" w:type="dxa"/>
          <w:vAlign w:val="center"/>
        </w:tcPr>
        <w:p w14:paraId="1F3EA0C9" w14:textId="77777777" w:rsidR="007E13C7" w:rsidRDefault="007E13C7" w:rsidP="001D6F9B">
          <w:pPr>
            <w:pStyle w:val="Topptekst"/>
          </w:pPr>
          <w:r>
            <w:t>Student</w:t>
          </w:r>
          <w:r w:rsidR="00660189">
            <w:t>rapport</w:t>
          </w:r>
        </w:p>
      </w:tc>
      <w:tc>
        <w:tcPr>
          <w:tcW w:w="4605" w:type="dxa"/>
        </w:tcPr>
        <w:p w14:paraId="40AAF1BF" w14:textId="77777777" w:rsidR="007E13C7" w:rsidRDefault="0068569A" w:rsidP="001D6F9B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8240" behindDoc="0" locked="0" layoutInCell="1" allowOverlap="1" wp14:anchorId="47144A68" wp14:editId="7077543D">
                <wp:simplePos x="0" y="0"/>
                <wp:positionH relativeFrom="column">
                  <wp:posOffset>1139734</wp:posOffset>
                </wp:positionH>
                <wp:positionV relativeFrom="paragraph">
                  <wp:posOffset>5080</wp:posOffset>
                </wp:positionV>
                <wp:extent cx="1638300" cy="304800"/>
                <wp:effectExtent l="0" t="0" r="0" b="0"/>
                <wp:wrapNone/>
                <wp:docPr id="1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A1592AE" w14:textId="77777777" w:rsidR="007E13C7" w:rsidRDefault="007E13C7" w:rsidP="001D6F9B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0EEA9A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8B727A"/>
    <w:multiLevelType w:val="hybridMultilevel"/>
    <w:tmpl w:val="E1A2C258"/>
    <w:lvl w:ilvl="0" w:tplc="2A6E46A0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6959"/>
    <w:multiLevelType w:val="hybridMultilevel"/>
    <w:tmpl w:val="B20AA01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24C55"/>
    <w:multiLevelType w:val="hybridMultilevel"/>
    <w:tmpl w:val="496C1284"/>
    <w:lvl w:ilvl="0" w:tplc="16D8A958">
      <w:start w:val="1"/>
      <w:numFmt w:val="decimal"/>
      <w:pStyle w:val="References"/>
      <w:lvlText w:val="[%1]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D5403C"/>
    <w:multiLevelType w:val="hybridMultilevel"/>
    <w:tmpl w:val="1422CD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E378A"/>
    <w:multiLevelType w:val="hybridMultilevel"/>
    <w:tmpl w:val="A4968C0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20B81"/>
    <w:multiLevelType w:val="hybridMultilevel"/>
    <w:tmpl w:val="EBE6537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60CF4"/>
    <w:multiLevelType w:val="multilevel"/>
    <w:tmpl w:val="AA6A0E18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58D4D0C"/>
    <w:multiLevelType w:val="hybridMultilevel"/>
    <w:tmpl w:val="1BF4DA0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5138F"/>
    <w:multiLevelType w:val="hybridMultilevel"/>
    <w:tmpl w:val="0D34E7D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C0B07"/>
    <w:multiLevelType w:val="multilevel"/>
    <w:tmpl w:val="AA6A0E18"/>
    <w:styleLink w:val="Gjeldendelist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70122422"/>
    <w:multiLevelType w:val="hybridMultilevel"/>
    <w:tmpl w:val="3E386118"/>
    <w:lvl w:ilvl="0" w:tplc="0414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6A3176"/>
    <w:multiLevelType w:val="hybridMultilevel"/>
    <w:tmpl w:val="7FC4281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53582"/>
    <w:multiLevelType w:val="hybridMultilevel"/>
    <w:tmpl w:val="DEAE73D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743162">
    <w:abstractNumId w:val="0"/>
  </w:num>
  <w:num w:numId="2" w16cid:durableId="1794907862">
    <w:abstractNumId w:val="7"/>
  </w:num>
  <w:num w:numId="3" w16cid:durableId="109514294">
    <w:abstractNumId w:val="3"/>
  </w:num>
  <w:num w:numId="4" w16cid:durableId="1515146564">
    <w:abstractNumId w:val="4"/>
  </w:num>
  <w:num w:numId="5" w16cid:durableId="1227498313">
    <w:abstractNumId w:val="10"/>
  </w:num>
  <w:num w:numId="6" w16cid:durableId="231044797">
    <w:abstractNumId w:val="2"/>
  </w:num>
  <w:num w:numId="7" w16cid:durableId="1039353199">
    <w:abstractNumId w:val="13"/>
  </w:num>
  <w:num w:numId="8" w16cid:durableId="80027614">
    <w:abstractNumId w:val="6"/>
  </w:num>
  <w:num w:numId="9" w16cid:durableId="210266625">
    <w:abstractNumId w:val="9"/>
  </w:num>
  <w:num w:numId="10" w16cid:durableId="853231296">
    <w:abstractNumId w:val="12"/>
  </w:num>
  <w:num w:numId="11" w16cid:durableId="873423469">
    <w:abstractNumId w:val="5"/>
  </w:num>
  <w:num w:numId="12" w16cid:durableId="1137798053">
    <w:abstractNumId w:val="8"/>
  </w:num>
  <w:num w:numId="13" w16cid:durableId="1189683402">
    <w:abstractNumId w:val="11"/>
  </w:num>
  <w:num w:numId="14" w16cid:durableId="100678402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D3"/>
    <w:rsid w:val="00027A01"/>
    <w:rsid w:val="00031400"/>
    <w:rsid w:val="000551FF"/>
    <w:rsid w:val="00062BED"/>
    <w:rsid w:val="000674E9"/>
    <w:rsid w:val="000700D7"/>
    <w:rsid w:val="000920F7"/>
    <w:rsid w:val="000A312D"/>
    <w:rsid w:val="000A7934"/>
    <w:rsid w:val="000B4F9E"/>
    <w:rsid w:val="000B57AB"/>
    <w:rsid w:val="000C0B40"/>
    <w:rsid w:val="000C37DE"/>
    <w:rsid w:val="000E1858"/>
    <w:rsid w:val="000E485B"/>
    <w:rsid w:val="000E73AB"/>
    <w:rsid w:val="000F0C9D"/>
    <w:rsid w:val="000F38DD"/>
    <w:rsid w:val="00132EC4"/>
    <w:rsid w:val="00137B33"/>
    <w:rsid w:val="00141F86"/>
    <w:rsid w:val="00155E3F"/>
    <w:rsid w:val="00171E29"/>
    <w:rsid w:val="00197AF2"/>
    <w:rsid w:val="00197CC2"/>
    <w:rsid w:val="001A1860"/>
    <w:rsid w:val="001A2C29"/>
    <w:rsid w:val="001B4652"/>
    <w:rsid w:val="001B7746"/>
    <w:rsid w:val="001C483C"/>
    <w:rsid w:val="001D519E"/>
    <w:rsid w:val="001D6F9B"/>
    <w:rsid w:val="001E2EBC"/>
    <w:rsid w:val="00206843"/>
    <w:rsid w:val="0021419D"/>
    <w:rsid w:val="00244B94"/>
    <w:rsid w:val="00266CA3"/>
    <w:rsid w:val="00285864"/>
    <w:rsid w:val="00291D73"/>
    <w:rsid w:val="002976D9"/>
    <w:rsid w:val="002A7BC2"/>
    <w:rsid w:val="002D1A2E"/>
    <w:rsid w:val="002E21A9"/>
    <w:rsid w:val="002F2877"/>
    <w:rsid w:val="003057A6"/>
    <w:rsid w:val="00310A54"/>
    <w:rsid w:val="00320734"/>
    <w:rsid w:val="00334812"/>
    <w:rsid w:val="00336088"/>
    <w:rsid w:val="00343D7A"/>
    <w:rsid w:val="00346303"/>
    <w:rsid w:val="00351C77"/>
    <w:rsid w:val="00355D69"/>
    <w:rsid w:val="00361ABE"/>
    <w:rsid w:val="00365B8B"/>
    <w:rsid w:val="0037459A"/>
    <w:rsid w:val="00381F01"/>
    <w:rsid w:val="00392EB8"/>
    <w:rsid w:val="003978BE"/>
    <w:rsid w:val="003A3495"/>
    <w:rsid w:val="003B014A"/>
    <w:rsid w:val="003B2E9C"/>
    <w:rsid w:val="003C093D"/>
    <w:rsid w:val="003C1BE0"/>
    <w:rsid w:val="003C745C"/>
    <w:rsid w:val="003C7508"/>
    <w:rsid w:val="003D28B0"/>
    <w:rsid w:val="003E2158"/>
    <w:rsid w:val="003E5595"/>
    <w:rsid w:val="003F27F3"/>
    <w:rsid w:val="00401FAE"/>
    <w:rsid w:val="00412BBF"/>
    <w:rsid w:val="00430522"/>
    <w:rsid w:val="004348D5"/>
    <w:rsid w:val="00435C1D"/>
    <w:rsid w:val="004378F4"/>
    <w:rsid w:val="00453BD5"/>
    <w:rsid w:val="0046076F"/>
    <w:rsid w:val="00465675"/>
    <w:rsid w:val="00474846"/>
    <w:rsid w:val="00495AB1"/>
    <w:rsid w:val="00496BB3"/>
    <w:rsid w:val="004A077A"/>
    <w:rsid w:val="004A3E0C"/>
    <w:rsid w:val="004B33E1"/>
    <w:rsid w:val="004B3FB4"/>
    <w:rsid w:val="004C65FA"/>
    <w:rsid w:val="004D3BF5"/>
    <w:rsid w:val="004D6BA9"/>
    <w:rsid w:val="0050418C"/>
    <w:rsid w:val="005207C7"/>
    <w:rsid w:val="00521AB1"/>
    <w:rsid w:val="005305F6"/>
    <w:rsid w:val="00531232"/>
    <w:rsid w:val="00533D09"/>
    <w:rsid w:val="005455B4"/>
    <w:rsid w:val="00545CD7"/>
    <w:rsid w:val="00552AAF"/>
    <w:rsid w:val="00553353"/>
    <w:rsid w:val="00560AF4"/>
    <w:rsid w:val="00560C99"/>
    <w:rsid w:val="00567C1E"/>
    <w:rsid w:val="00576254"/>
    <w:rsid w:val="00576558"/>
    <w:rsid w:val="00586878"/>
    <w:rsid w:val="005931A7"/>
    <w:rsid w:val="005A114C"/>
    <w:rsid w:val="005A28E5"/>
    <w:rsid w:val="005B0C17"/>
    <w:rsid w:val="005B5688"/>
    <w:rsid w:val="005B6C64"/>
    <w:rsid w:val="005C3B91"/>
    <w:rsid w:val="005C4EFB"/>
    <w:rsid w:val="005D7027"/>
    <w:rsid w:val="005F5A5C"/>
    <w:rsid w:val="00600232"/>
    <w:rsid w:val="0061352F"/>
    <w:rsid w:val="00626AB5"/>
    <w:rsid w:val="00626E73"/>
    <w:rsid w:val="00634678"/>
    <w:rsid w:val="00636538"/>
    <w:rsid w:val="006375D6"/>
    <w:rsid w:val="00644E08"/>
    <w:rsid w:val="00650D1B"/>
    <w:rsid w:val="00651C67"/>
    <w:rsid w:val="006573C1"/>
    <w:rsid w:val="00657559"/>
    <w:rsid w:val="00657DCB"/>
    <w:rsid w:val="00660189"/>
    <w:rsid w:val="00680BA0"/>
    <w:rsid w:val="0068569A"/>
    <w:rsid w:val="006934AB"/>
    <w:rsid w:val="00693649"/>
    <w:rsid w:val="00697C73"/>
    <w:rsid w:val="00697F65"/>
    <w:rsid w:val="006B5469"/>
    <w:rsid w:val="006B6CCA"/>
    <w:rsid w:val="006C0479"/>
    <w:rsid w:val="006C4844"/>
    <w:rsid w:val="006D2B89"/>
    <w:rsid w:val="006D50F0"/>
    <w:rsid w:val="006E2D13"/>
    <w:rsid w:val="006E6E1D"/>
    <w:rsid w:val="00701DBB"/>
    <w:rsid w:val="00703F69"/>
    <w:rsid w:val="00705B04"/>
    <w:rsid w:val="00711AF6"/>
    <w:rsid w:val="00712945"/>
    <w:rsid w:val="00717F3B"/>
    <w:rsid w:val="00720076"/>
    <w:rsid w:val="007426C4"/>
    <w:rsid w:val="00753D26"/>
    <w:rsid w:val="00763AC4"/>
    <w:rsid w:val="007643A2"/>
    <w:rsid w:val="00764D56"/>
    <w:rsid w:val="00765239"/>
    <w:rsid w:val="007813CE"/>
    <w:rsid w:val="0078526B"/>
    <w:rsid w:val="007C6DA6"/>
    <w:rsid w:val="007D7D5D"/>
    <w:rsid w:val="007E13C7"/>
    <w:rsid w:val="007E178A"/>
    <w:rsid w:val="007F4E20"/>
    <w:rsid w:val="008002A9"/>
    <w:rsid w:val="00811239"/>
    <w:rsid w:val="00816BC1"/>
    <w:rsid w:val="00824184"/>
    <w:rsid w:val="00827237"/>
    <w:rsid w:val="00844145"/>
    <w:rsid w:val="008448D0"/>
    <w:rsid w:val="00853D64"/>
    <w:rsid w:val="00864328"/>
    <w:rsid w:val="00866CB3"/>
    <w:rsid w:val="00874809"/>
    <w:rsid w:val="00882395"/>
    <w:rsid w:val="008867C4"/>
    <w:rsid w:val="008B61B4"/>
    <w:rsid w:val="008C6AE5"/>
    <w:rsid w:val="008D04BB"/>
    <w:rsid w:val="008D581F"/>
    <w:rsid w:val="008D704E"/>
    <w:rsid w:val="008E6189"/>
    <w:rsid w:val="008E775C"/>
    <w:rsid w:val="00923A75"/>
    <w:rsid w:val="00924E0C"/>
    <w:rsid w:val="0093107D"/>
    <w:rsid w:val="00932256"/>
    <w:rsid w:val="00933D51"/>
    <w:rsid w:val="00947E8B"/>
    <w:rsid w:val="00956FF5"/>
    <w:rsid w:val="009649C5"/>
    <w:rsid w:val="00970F11"/>
    <w:rsid w:val="009778BA"/>
    <w:rsid w:val="00977D36"/>
    <w:rsid w:val="00983141"/>
    <w:rsid w:val="00984520"/>
    <w:rsid w:val="009878DC"/>
    <w:rsid w:val="00987DCD"/>
    <w:rsid w:val="00991285"/>
    <w:rsid w:val="009A58BA"/>
    <w:rsid w:val="009C0711"/>
    <w:rsid w:val="009D4EE0"/>
    <w:rsid w:val="009D5ECB"/>
    <w:rsid w:val="009E0420"/>
    <w:rsid w:val="009E7FBB"/>
    <w:rsid w:val="009F6584"/>
    <w:rsid w:val="009F72C6"/>
    <w:rsid w:val="00A00B31"/>
    <w:rsid w:val="00A02A93"/>
    <w:rsid w:val="00A05A9B"/>
    <w:rsid w:val="00A06221"/>
    <w:rsid w:val="00A13F0F"/>
    <w:rsid w:val="00A258DB"/>
    <w:rsid w:val="00A340BC"/>
    <w:rsid w:val="00A35792"/>
    <w:rsid w:val="00A538D8"/>
    <w:rsid w:val="00A81730"/>
    <w:rsid w:val="00A821E2"/>
    <w:rsid w:val="00A8398A"/>
    <w:rsid w:val="00A84DC5"/>
    <w:rsid w:val="00A9275F"/>
    <w:rsid w:val="00A95D55"/>
    <w:rsid w:val="00AD1232"/>
    <w:rsid w:val="00AD373F"/>
    <w:rsid w:val="00AD39DD"/>
    <w:rsid w:val="00AD5548"/>
    <w:rsid w:val="00AE286F"/>
    <w:rsid w:val="00AE4428"/>
    <w:rsid w:val="00AF3C46"/>
    <w:rsid w:val="00B0134D"/>
    <w:rsid w:val="00B030FC"/>
    <w:rsid w:val="00B253B1"/>
    <w:rsid w:val="00B27309"/>
    <w:rsid w:val="00B35B9E"/>
    <w:rsid w:val="00B37600"/>
    <w:rsid w:val="00B7081D"/>
    <w:rsid w:val="00B70CE9"/>
    <w:rsid w:val="00B8309E"/>
    <w:rsid w:val="00B91EF3"/>
    <w:rsid w:val="00B978D2"/>
    <w:rsid w:val="00BA4B94"/>
    <w:rsid w:val="00BA5E4F"/>
    <w:rsid w:val="00BC3D0E"/>
    <w:rsid w:val="00BC4D5C"/>
    <w:rsid w:val="00BC726A"/>
    <w:rsid w:val="00BD134E"/>
    <w:rsid w:val="00BD662B"/>
    <w:rsid w:val="00BF1D58"/>
    <w:rsid w:val="00BF21F4"/>
    <w:rsid w:val="00BF720F"/>
    <w:rsid w:val="00C123A5"/>
    <w:rsid w:val="00C40CDE"/>
    <w:rsid w:val="00C50DC7"/>
    <w:rsid w:val="00C67C86"/>
    <w:rsid w:val="00C71F0F"/>
    <w:rsid w:val="00C776BD"/>
    <w:rsid w:val="00C8241C"/>
    <w:rsid w:val="00C94879"/>
    <w:rsid w:val="00CB0E0F"/>
    <w:rsid w:val="00CB2D83"/>
    <w:rsid w:val="00CB4A92"/>
    <w:rsid w:val="00CC0725"/>
    <w:rsid w:val="00CC5C88"/>
    <w:rsid w:val="00CD37F7"/>
    <w:rsid w:val="00CE1612"/>
    <w:rsid w:val="00CF0BA9"/>
    <w:rsid w:val="00CF15FC"/>
    <w:rsid w:val="00CF2EB6"/>
    <w:rsid w:val="00CF75A2"/>
    <w:rsid w:val="00D00B60"/>
    <w:rsid w:val="00D00E7B"/>
    <w:rsid w:val="00D06692"/>
    <w:rsid w:val="00D10861"/>
    <w:rsid w:val="00D160F0"/>
    <w:rsid w:val="00D1618F"/>
    <w:rsid w:val="00D17F46"/>
    <w:rsid w:val="00D20F84"/>
    <w:rsid w:val="00D242C7"/>
    <w:rsid w:val="00D30F3E"/>
    <w:rsid w:val="00D4124C"/>
    <w:rsid w:val="00D6348A"/>
    <w:rsid w:val="00D64105"/>
    <w:rsid w:val="00D64482"/>
    <w:rsid w:val="00D74A0F"/>
    <w:rsid w:val="00D8433C"/>
    <w:rsid w:val="00D91812"/>
    <w:rsid w:val="00DA090C"/>
    <w:rsid w:val="00DA0AF4"/>
    <w:rsid w:val="00DA3197"/>
    <w:rsid w:val="00DA34C8"/>
    <w:rsid w:val="00DB104B"/>
    <w:rsid w:val="00DB229C"/>
    <w:rsid w:val="00DC2CAE"/>
    <w:rsid w:val="00DD04D6"/>
    <w:rsid w:val="00DF7608"/>
    <w:rsid w:val="00E0610E"/>
    <w:rsid w:val="00E25968"/>
    <w:rsid w:val="00E265FE"/>
    <w:rsid w:val="00E32263"/>
    <w:rsid w:val="00E372F5"/>
    <w:rsid w:val="00E51ADF"/>
    <w:rsid w:val="00E652DB"/>
    <w:rsid w:val="00E77370"/>
    <w:rsid w:val="00E914DE"/>
    <w:rsid w:val="00E9530B"/>
    <w:rsid w:val="00E96E1B"/>
    <w:rsid w:val="00EA025F"/>
    <w:rsid w:val="00EA15A6"/>
    <w:rsid w:val="00EA5B65"/>
    <w:rsid w:val="00EC4266"/>
    <w:rsid w:val="00ED58B6"/>
    <w:rsid w:val="00EE5715"/>
    <w:rsid w:val="00F069D3"/>
    <w:rsid w:val="00F16F5F"/>
    <w:rsid w:val="00F24895"/>
    <w:rsid w:val="00F4156A"/>
    <w:rsid w:val="00F60D13"/>
    <w:rsid w:val="00F737FA"/>
    <w:rsid w:val="00F85A08"/>
    <w:rsid w:val="00F86191"/>
    <w:rsid w:val="00F91693"/>
    <w:rsid w:val="00F92B33"/>
    <w:rsid w:val="00FA46CE"/>
    <w:rsid w:val="00FA4866"/>
    <w:rsid w:val="00FA69EA"/>
    <w:rsid w:val="00FA7D89"/>
    <w:rsid w:val="00FC0A9C"/>
    <w:rsid w:val="00FD0306"/>
    <w:rsid w:val="00FD4C06"/>
    <w:rsid w:val="00FE5DA9"/>
    <w:rsid w:val="00FF0C20"/>
    <w:rsid w:val="00FF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A31420"/>
  <w14:defaultImageDpi w14:val="300"/>
  <w15:docId w15:val="{3CF88CC5-7E15-DC41-8974-586530D0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1D58"/>
    <w:rPr>
      <w:rFonts w:ascii="Verdana" w:hAnsi="Verdana"/>
      <w:lang w:val="nb-NO" w:eastAsia="nb-NO"/>
    </w:rPr>
  </w:style>
  <w:style w:type="paragraph" w:styleId="Overskrift1">
    <w:name w:val="heading 1"/>
    <w:basedOn w:val="Normal"/>
    <w:next w:val="Brdtekst"/>
    <w:qFormat/>
    <w:rsid w:val="00BF1D58"/>
    <w:pPr>
      <w:keepNext/>
      <w:numPr>
        <w:numId w:val="2"/>
      </w:numPr>
      <w:spacing w:before="360" w:after="120"/>
      <w:ind w:left="431" w:hanging="431"/>
      <w:outlineLvl w:val="0"/>
    </w:pPr>
    <w:rPr>
      <w:rFonts w:ascii="Arial" w:hAnsi="Arial" w:cs="Arial"/>
      <w:b/>
      <w:bCs/>
      <w:smallCaps/>
      <w:kern w:val="32"/>
      <w:sz w:val="32"/>
      <w:szCs w:val="32"/>
    </w:rPr>
  </w:style>
  <w:style w:type="paragraph" w:styleId="Overskrift2">
    <w:name w:val="heading 2"/>
    <w:basedOn w:val="Normal"/>
    <w:next w:val="Brdtekst"/>
    <w:link w:val="Overskrift2Tegn"/>
    <w:qFormat/>
    <w:rsid w:val="00BF1D5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Brdtekst"/>
    <w:qFormat/>
    <w:rsid w:val="00BF1D5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verskrift4">
    <w:name w:val="heading 4"/>
    <w:basedOn w:val="Normal"/>
    <w:next w:val="Normal"/>
    <w:qFormat/>
    <w:rsid w:val="00BF1D58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Overskrift5">
    <w:name w:val="heading 5"/>
    <w:basedOn w:val="Normal"/>
    <w:next w:val="Normal"/>
    <w:qFormat/>
    <w:rsid w:val="00BF1D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qFormat/>
    <w:rsid w:val="00BF1D58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Overskrift7">
    <w:name w:val="heading 7"/>
    <w:basedOn w:val="Normal"/>
    <w:next w:val="Normal"/>
    <w:qFormat/>
    <w:rsid w:val="00BF1D58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Overskrift8">
    <w:name w:val="heading 8"/>
    <w:basedOn w:val="Normal"/>
    <w:next w:val="Normal"/>
    <w:qFormat/>
    <w:rsid w:val="00BF1D58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Overskrift9">
    <w:name w:val="heading 9"/>
    <w:basedOn w:val="Normal"/>
    <w:next w:val="Normal"/>
    <w:qFormat/>
    <w:rsid w:val="00BF1D5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Tabellovsk">
    <w:name w:val="Tabellovsk"/>
    <w:basedOn w:val="Normal"/>
    <w:pPr>
      <w:tabs>
        <w:tab w:val="left" w:pos="6379"/>
      </w:tabs>
    </w:pPr>
    <w:rPr>
      <w:smallCaps/>
    </w:rPr>
  </w:style>
  <w:style w:type="paragraph" w:styleId="Topptekst">
    <w:name w:val="header"/>
    <w:basedOn w:val="Normal"/>
    <w:next w:val="Normal"/>
    <w:pPr>
      <w:tabs>
        <w:tab w:val="center" w:pos="4536"/>
        <w:tab w:val="right" w:pos="9072"/>
      </w:tabs>
    </w:pPr>
    <w:rPr>
      <w:smallCaps/>
      <w:sz w:val="40"/>
    </w:r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styleId="Hyperkobling">
    <w:name w:val="Hyperlink"/>
    <w:basedOn w:val="Standardskriftforavsnitt"/>
    <w:uiPriority w:val="99"/>
    <w:rPr>
      <w:color w:val="0000FF"/>
      <w:u w:val="single"/>
    </w:rPr>
  </w:style>
  <w:style w:type="character" w:styleId="Fulgthyperkobling">
    <w:name w:val="FollowedHyperlink"/>
    <w:basedOn w:val="Standardskriftforavsnitt"/>
    <w:rPr>
      <w:color w:val="800080"/>
      <w:u w:val="single"/>
    </w:rPr>
  </w:style>
  <w:style w:type="character" w:styleId="Sidetall">
    <w:name w:val="page number"/>
    <w:basedOn w:val="Standardskriftforavsnitt"/>
    <w:rsid w:val="001D6F9B"/>
  </w:style>
  <w:style w:type="paragraph" w:styleId="Tittel">
    <w:name w:val="Title"/>
    <w:basedOn w:val="Normal"/>
    <w:link w:val="TittelTegn"/>
    <w:uiPriority w:val="10"/>
    <w:qFormat/>
    <w:rsid w:val="00FA69E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NH1">
    <w:name w:val="toc 1"/>
    <w:basedOn w:val="Normal"/>
    <w:next w:val="Normal"/>
    <w:autoRedefine/>
    <w:uiPriority w:val="39"/>
    <w:rsid w:val="00FA69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INNH3">
    <w:name w:val="toc 3"/>
    <w:basedOn w:val="Normal"/>
    <w:next w:val="Normal"/>
    <w:autoRedefine/>
    <w:semiHidden/>
    <w:rsid w:val="00FA69EA"/>
    <w:pPr>
      <w:ind w:left="400"/>
    </w:pPr>
    <w:rPr>
      <w:rFonts w:asciiTheme="minorHAnsi" w:hAnsiTheme="minorHAnsi"/>
    </w:rPr>
  </w:style>
  <w:style w:type="paragraph" w:styleId="Brdtekst">
    <w:name w:val="Body Text"/>
    <w:basedOn w:val="Normal"/>
    <w:link w:val="BrdtekstTegn"/>
    <w:rsid w:val="00FA69EA"/>
    <w:pPr>
      <w:spacing w:after="120"/>
    </w:pPr>
  </w:style>
  <w:style w:type="paragraph" w:customStyle="1" w:styleId="Comment">
    <w:name w:val="Comment"/>
    <w:basedOn w:val="Brdtekst"/>
    <w:rsid w:val="00703F69"/>
    <w:rPr>
      <w:i/>
      <w:color w:val="339966"/>
    </w:rPr>
  </w:style>
  <w:style w:type="paragraph" w:customStyle="1" w:styleId="Definition">
    <w:name w:val="Definition"/>
    <w:basedOn w:val="Normal"/>
    <w:rsid w:val="000551FF"/>
    <w:pPr>
      <w:ind w:left="2268" w:hanging="2268"/>
    </w:pPr>
  </w:style>
  <w:style w:type="paragraph" w:customStyle="1" w:styleId="References">
    <w:name w:val="References"/>
    <w:basedOn w:val="Brdtekst"/>
    <w:rsid w:val="00BF1D58"/>
    <w:pPr>
      <w:numPr>
        <w:numId w:val="3"/>
      </w:numPr>
    </w:pPr>
  </w:style>
  <w:style w:type="paragraph" w:styleId="Bobletekst">
    <w:name w:val="Balloon Text"/>
    <w:basedOn w:val="Normal"/>
    <w:link w:val="BobletekstTegn"/>
    <w:rsid w:val="0068569A"/>
    <w:rPr>
      <w:rFonts w:ascii="Lucida Grande" w:hAnsi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rsid w:val="0068569A"/>
    <w:rPr>
      <w:rFonts w:ascii="Lucida Grande" w:hAnsi="Lucida Grande"/>
      <w:sz w:val="18"/>
      <w:szCs w:val="18"/>
      <w:lang w:val="nb-NO" w:eastAsia="nb-NO"/>
    </w:rPr>
  </w:style>
  <w:style w:type="character" w:customStyle="1" w:styleId="BrdtekstTegn">
    <w:name w:val="Brødtekst Tegn"/>
    <w:basedOn w:val="Standardskriftforavsnitt"/>
    <w:link w:val="Brdtekst"/>
    <w:rsid w:val="0068569A"/>
    <w:rPr>
      <w:rFonts w:ascii="Verdana" w:hAnsi="Verdana"/>
      <w:lang w:val="nb-NO" w:eastAsia="nb-NO"/>
    </w:rPr>
  </w:style>
  <w:style w:type="table" w:styleId="Tabellrutenett">
    <w:name w:val="Table Grid"/>
    <w:basedOn w:val="Vanligtabell"/>
    <w:uiPriority w:val="39"/>
    <w:rsid w:val="0055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Tekst">
    <w:name w:val="TabellTekst"/>
    <w:basedOn w:val="Normal"/>
    <w:qFormat/>
    <w:rsid w:val="00552AAF"/>
  </w:style>
  <w:style w:type="paragraph" w:customStyle="1" w:styleId="TabellTittel">
    <w:name w:val="TabellTittel"/>
    <w:basedOn w:val="TabellTekst"/>
    <w:qFormat/>
    <w:rsid w:val="00552AAF"/>
    <w:rPr>
      <w:b/>
    </w:rPr>
  </w:style>
  <w:style w:type="paragraph" w:styleId="Punktliste2">
    <w:name w:val="List Bullet 2"/>
    <w:basedOn w:val="Normal"/>
    <w:rsid w:val="00BF1D58"/>
    <w:pPr>
      <w:numPr>
        <w:numId w:val="1"/>
      </w:numPr>
      <w:contextualSpacing/>
    </w:pPr>
  </w:style>
  <w:style w:type="paragraph" w:styleId="INNH2">
    <w:name w:val="toc 2"/>
    <w:basedOn w:val="Normal"/>
    <w:next w:val="Normal"/>
    <w:autoRedefine/>
    <w:uiPriority w:val="39"/>
    <w:unhideWhenUsed/>
    <w:rsid w:val="0088239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Bildetekst">
    <w:name w:val="caption"/>
    <w:basedOn w:val="Normal"/>
    <w:next w:val="Normal"/>
    <w:unhideWhenUsed/>
    <w:qFormat/>
    <w:rsid w:val="00626E73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styleId="Figurliste">
    <w:name w:val="table of figures"/>
    <w:basedOn w:val="Normal"/>
    <w:next w:val="Normal"/>
    <w:uiPriority w:val="99"/>
    <w:unhideWhenUsed/>
    <w:rsid w:val="00626E73"/>
  </w:style>
  <w:style w:type="paragraph" w:customStyle="1" w:styleId="Figure">
    <w:name w:val="Figure"/>
    <w:basedOn w:val="Brdtekst"/>
    <w:qFormat/>
    <w:rsid w:val="00626E73"/>
    <w:pPr>
      <w:jc w:val="center"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12BB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INNH4">
    <w:name w:val="toc 4"/>
    <w:basedOn w:val="Normal"/>
    <w:next w:val="Normal"/>
    <w:autoRedefine/>
    <w:semiHidden/>
    <w:unhideWhenUsed/>
    <w:rsid w:val="00412BBF"/>
    <w:pPr>
      <w:ind w:left="600"/>
    </w:pPr>
    <w:rPr>
      <w:rFonts w:asciiTheme="minorHAnsi" w:hAnsiTheme="minorHAnsi"/>
    </w:rPr>
  </w:style>
  <w:style w:type="paragraph" w:styleId="INNH5">
    <w:name w:val="toc 5"/>
    <w:basedOn w:val="Normal"/>
    <w:next w:val="Normal"/>
    <w:autoRedefine/>
    <w:semiHidden/>
    <w:unhideWhenUsed/>
    <w:rsid w:val="00412BBF"/>
    <w:pPr>
      <w:ind w:left="800"/>
    </w:pPr>
    <w:rPr>
      <w:rFonts w:asciiTheme="minorHAnsi" w:hAnsiTheme="minorHAnsi"/>
    </w:rPr>
  </w:style>
  <w:style w:type="paragraph" w:styleId="INNH6">
    <w:name w:val="toc 6"/>
    <w:basedOn w:val="Normal"/>
    <w:next w:val="Normal"/>
    <w:autoRedefine/>
    <w:semiHidden/>
    <w:unhideWhenUsed/>
    <w:rsid w:val="00412BBF"/>
    <w:pPr>
      <w:ind w:left="1000"/>
    </w:pPr>
    <w:rPr>
      <w:rFonts w:asciiTheme="minorHAnsi" w:hAnsiTheme="minorHAnsi"/>
    </w:rPr>
  </w:style>
  <w:style w:type="paragraph" w:styleId="INNH7">
    <w:name w:val="toc 7"/>
    <w:basedOn w:val="Normal"/>
    <w:next w:val="Normal"/>
    <w:autoRedefine/>
    <w:semiHidden/>
    <w:unhideWhenUsed/>
    <w:rsid w:val="00412BBF"/>
    <w:pPr>
      <w:ind w:left="1200"/>
    </w:pPr>
    <w:rPr>
      <w:rFonts w:asciiTheme="minorHAnsi" w:hAnsiTheme="minorHAnsi"/>
    </w:rPr>
  </w:style>
  <w:style w:type="paragraph" w:styleId="INNH8">
    <w:name w:val="toc 8"/>
    <w:basedOn w:val="Normal"/>
    <w:next w:val="Normal"/>
    <w:autoRedefine/>
    <w:semiHidden/>
    <w:unhideWhenUsed/>
    <w:rsid w:val="00412BBF"/>
    <w:pPr>
      <w:ind w:left="1400"/>
    </w:pPr>
    <w:rPr>
      <w:rFonts w:asciiTheme="minorHAnsi" w:hAnsiTheme="minorHAnsi"/>
    </w:rPr>
  </w:style>
  <w:style w:type="paragraph" w:styleId="INNH9">
    <w:name w:val="toc 9"/>
    <w:basedOn w:val="Normal"/>
    <w:next w:val="Normal"/>
    <w:autoRedefine/>
    <w:semiHidden/>
    <w:unhideWhenUsed/>
    <w:rsid w:val="00412BBF"/>
    <w:pPr>
      <w:ind w:left="1600"/>
    </w:pPr>
    <w:rPr>
      <w:rFonts w:asciiTheme="minorHAnsi" w:hAnsiTheme="minorHAnsi"/>
    </w:rPr>
  </w:style>
  <w:style w:type="character" w:customStyle="1" w:styleId="TittelTegn">
    <w:name w:val="Tittel Tegn"/>
    <w:basedOn w:val="Standardskriftforavsnitt"/>
    <w:link w:val="Tittel"/>
    <w:uiPriority w:val="10"/>
    <w:rsid w:val="00310A54"/>
    <w:rPr>
      <w:rFonts w:ascii="Arial" w:hAnsi="Arial" w:cs="Arial"/>
      <w:b/>
      <w:bCs/>
      <w:kern w:val="28"/>
      <w:sz w:val="32"/>
      <w:szCs w:val="32"/>
      <w:lang w:val="nb-NO" w:eastAsia="nb-NO"/>
    </w:rPr>
  </w:style>
  <w:style w:type="paragraph" w:customStyle="1" w:styleId="KI-Overskrift2">
    <w:name w:val="KI-Overskrift 2"/>
    <w:basedOn w:val="Brdtekst"/>
    <w:qFormat/>
    <w:rsid w:val="002976D9"/>
    <w:pPr>
      <w:pBdr>
        <w:top w:val="single" w:sz="4" w:space="1" w:color="auto"/>
      </w:pBdr>
      <w:spacing w:before="240"/>
    </w:pPr>
    <w:rPr>
      <w:rFonts w:asciiTheme="minorHAnsi" w:hAnsiTheme="minorHAnsi"/>
      <w:b/>
      <w:sz w:val="23"/>
    </w:rPr>
  </w:style>
  <w:style w:type="paragraph" w:customStyle="1" w:styleId="KI-Brdtekst">
    <w:name w:val="KI-Brødtekst"/>
    <w:basedOn w:val="Brdtekst"/>
    <w:qFormat/>
    <w:rsid w:val="002976D9"/>
    <w:rPr>
      <w:rFonts w:asciiTheme="minorHAnsi" w:hAnsiTheme="minorHAnsi"/>
      <w:sz w:val="19"/>
    </w:rPr>
  </w:style>
  <w:style w:type="paragraph" w:customStyle="1" w:styleId="KI-Underskrift">
    <w:name w:val="KI-Underskrift"/>
    <w:basedOn w:val="KI-Brdtekst"/>
    <w:qFormat/>
    <w:rsid w:val="002976D9"/>
    <w:pPr>
      <w:jc w:val="center"/>
    </w:pPr>
    <w:rPr>
      <w:i/>
      <w:sz w:val="15"/>
    </w:rPr>
  </w:style>
  <w:style w:type="paragraph" w:customStyle="1" w:styleId="KI-Overskrift1">
    <w:name w:val="KI-Overskrift 1"/>
    <w:basedOn w:val="Normal"/>
    <w:qFormat/>
    <w:rsid w:val="002976D9"/>
    <w:rPr>
      <w:rFonts w:asciiTheme="majorHAnsi" w:hAnsiTheme="majorHAnsi"/>
      <w:sz w:val="51"/>
    </w:rPr>
  </w:style>
  <w:style w:type="character" w:styleId="Ulstomtale">
    <w:name w:val="Unresolved Mention"/>
    <w:basedOn w:val="Standardskriftforavsnitt"/>
    <w:rsid w:val="00987DCD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foravsnitt"/>
    <w:link w:val="Overskrift2"/>
    <w:rsid w:val="00701DBB"/>
    <w:rPr>
      <w:rFonts w:ascii="Arial" w:hAnsi="Arial" w:cs="Arial"/>
      <w:b/>
      <w:bCs/>
      <w:i/>
      <w:iCs/>
      <w:sz w:val="28"/>
      <w:szCs w:val="28"/>
      <w:lang w:val="nb-NO" w:eastAsia="nb-NO"/>
    </w:rPr>
  </w:style>
  <w:style w:type="paragraph" w:customStyle="1" w:styleId="OverskriftReferanserogVedlegg">
    <w:name w:val="Overskrift Referanser og Vedlegg"/>
    <w:basedOn w:val="Normal"/>
    <w:qFormat/>
    <w:rsid w:val="00AD5548"/>
    <w:pPr>
      <w:spacing w:before="360" w:after="120"/>
    </w:pPr>
    <w:rPr>
      <w:rFonts w:ascii="Arial" w:hAnsi="Arial"/>
      <w:b/>
      <w:smallCaps/>
      <w:sz w:val="32"/>
    </w:rPr>
  </w:style>
  <w:style w:type="numbering" w:customStyle="1" w:styleId="Gjeldendeliste1">
    <w:name w:val="Gjeldende liste1"/>
    <w:uiPriority w:val="99"/>
    <w:rsid w:val="00AD5548"/>
    <w:pPr>
      <w:numPr>
        <w:numId w:val="5"/>
      </w:numPr>
    </w:pPr>
  </w:style>
  <w:style w:type="paragraph" w:customStyle="1" w:styleId="p1">
    <w:name w:val="p1"/>
    <w:basedOn w:val="Normal"/>
    <w:rsid w:val="007643A2"/>
    <w:rPr>
      <w:rFonts w:ascii="Helvetica" w:hAnsi="Helvetica"/>
      <w:color w:val="000000"/>
      <w:sz w:val="18"/>
      <w:szCs w:val="18"/>
    </w:rPr>
  </w:style>
  <w:style w:type="character" w:customStyle="1" w:styleId="s1">
    <w:name w:val="s1"/>
    <w:basedOn w:val="Standardskriftforavsnitt"/>
    <w:rsid w:val="007643A2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bath.ac.uk/publications/library-guides-to-citing-referencing/attachments/ieee-style-guide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oahnalbant/Downloads/Rapportmal%20IDATx20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CEC38673E984C9A71D5BC8B61A7A2" ma:contentTypeVersion="4" ma:contentTypeDescription="Create a new document." ma:contentTypeScope="" ma:versionID="7e34a3fbd6f5c28bb9bfa31a595c0d70">
  <xsd:schema xmlns:xsd="http://www.w3.org/2001/XMLSchema" xmlns:xs="http://www.w3.org/2001/XMLSchema" xmlns:p="http://schemas.microsoft.com/office/2006/metadata/properties" xmlns:ns2="54ec9838-0981-4e83-ac84-7c1f162306e1" targetNamespace="http://schemas.microsoft.com/office/2006/metadata/properties" ma:root="true" ma:fieldsID="b8acb01bf7432364e3c06e02e4bb86ec" ns2:_="">
    <xsd:import namespace="54ec9838-0981-4e83-ac84-7c1f162306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c9838-0981-4e83-ac84-7c1f162306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91D6D-BC62-ED47-9031-2194236716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91FDAA-5EB3-4346-9FDD-D0EF29E978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196CE4-EB73-47B0-ACB8-24B41669A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c9838-0981-4e83-ac84-7c1f16230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2CD333-29DE-460F-8103-5AC32B5353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Rapportmal IDATx2003.dotx</Template>
  <TotalTime>0</TotalTime>
  <Pages>12</Pages>
  <Words>2638</Words>
  <Characters>16833</Characters>
  <Application>Microsoft Office Word</Application>
  <DocSecurity>0</DocSecurity>
  <Lines>140</Lines>
  <Paragraphs>38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Studentrapport IDATx2003</vt:lpstr>
      <vt:lpstr>Studentoppgave forside</vt:lpstr>
    </vt:vector>
  </TitlesOfParts>
  <Manager/>
  <Company>NTNU</Company>
  <LinksUpToDate>false</LinksUpToDate>
  <CharactersWithSpaces>19433</CharactersWithSpaces>
  <SharedDoc>false</SharedDoc>
  <HyperlinkBase/>
  <HLinks>
    <vt:vector size="144" baseType="variant">
      <vt:variant>
        <vt:i4>72</vt:i4>
      </vt:variant>
      <vt:variant>
        <vt:i4>171</vt:i4>
      </vt:variant>
      <vt:variant>
        <vt:i4>0</vt:i4>
      </vt:variant>
      <vt:variant>
        <vt:i4>5</vt:i4>
      </vt:variant>
      <vt:variant>
        <vt:lpwstr>https://www.bath.ac.uk/publications/library-guides-to-citing-referencing/attachments/ieee-style-guide.pdf</vt:lpwstr>
      </vt:variant>
      <vt:variant>
        <vt:lpwstr/>
      </vt:variant>
      <vt:variant>
        <vt:i4>1376307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_Toc126231737</vt:lpwstr>
      </vt:variant>
      <vt:variant>
        <vt:i4>1245245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_Toc126231952</vt:lpwstr>
      </vt:variant>
      <vt:variant>
        <vt:i4>1245245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_Toc126231951</vt:lpwstr>
      </vt:variant>
      <vt:variant>
        <vt:i4>1179708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_Toc158625731</vt:lpwstr>
      </vt:variant>
      <vt:variant>
        <vt:i4>1179708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_Toc158625730</vt:lpwstr>
      </vt:variant>
      <vt:variant>
        <vt:i4>1245244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_Toc158625729</vt:lpwstr>
      </vt:variant>
      <vt:variant>
        <vt:i4>1245244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_Toc158625728</vt:lpwstr>
      </vt:variant>
      <vt:variant>
        <vt:i4>1245244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_Toc158625727</vt:lpwstr>
      </vt:variant>
      <vt:variant>
        <vt:i4>1245244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_Toc158625726</vt:lpwstr>
      </vt:variant>
      <vt:variant>
        <vt:i4>1245244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_Toc158625725</vt:lpwstr>
      </vt:variant>
      <vt:variant>
        <vt:i4>1245244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_Toc158625724</vt:lpwstr>
      </vt:variant>
      <vt:variant>
        <vt:i4>1245244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_Toc158625723</vt:lpwstr>
      </vt:variant>
      <vt:variant>
        <vt:i4>1245244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_Toc158625722</vt:lpwstr>
      </vt:variant>
      <vt:variant>
        <vt:i4>1245244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_Toc158625721</vt:lpwstr>
      </vt:variant>
      <vt:variant>
        <vt:i4>1245244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_Toc158625720</vt:lpwstr>
      </vt:variant>
      <vt:variant>
        <vt:i4>1048636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_Toc158625719</vt:lpwstr>
      </vt:variant>
      <vt:variant>
        <vt:i4>1048636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_Toc158625718</vt:lpwstr>
      </vt:variant>
      <vt:variant>
        <vt:i4>1048636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_Toc158625717</vt:lpwstr>
      </vt:variant>
      <vt:variant>
        <vt:i4>1048636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_Toc158625716</vt:lpwstr>
      </vt:variant>
      <vt:variant>
        <vt:i4>1048636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_Toc158625715</vt:lpwstr>
      </vt:variant>
      <vt:variant>
        <vt:i4>1048636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_Toc158625714</vt:lpwstr>
      </vt:variant>
      <vt:variant>
        <vt:i4>1048636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_Toc158625713</vt:lpwstr>
      </vt:variant>
      <vt:variant>
        <vt:i4>1048636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_Toc158625712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Studentrapport IDATx2003</dc:title>
  <dc:subject/>
  <dc:creator>Noah Nalbant</dc:creator>
  <cp:keywords/>
  <dc:description/>
  <cp:lastModifiedBy>Noah Magnussen Nalbant</cp:lastModifiedBy>
  <cp:revision>2</cp:revision>
  <cp:lastPrinted>2016-01-27T06:04:00Z</cp:lastPrinted>
  <dcterms:created xsi:type="dcterms:W3CDTF">2026-04-24T12:38:00Z</dcterms:created>
  <dcterms:modified xsi:type="dcterms:W3CDTF">2026-04-24T12:38:00Z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0x010100D77CEC38673E984C9A71D5BC8B61A7A2</vt:lpwstr>
  </property>
</Properties>
</file>